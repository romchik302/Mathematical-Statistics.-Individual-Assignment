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44C" w:rsidRPr="00EC6AEC" w:rsidRDefault="0075144C" w:rsidP="0075144C">
      <w:pPr>
        <w:pBdr>
          <w:top w:val="single" w:sz="6" w:space="1" w:color="auto"/>
        </w:pBd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МИНИСТЕРСТВО НАУКИ И ВЫСШЕГО ОБРАЗОВАНИЯ</w:t>
      </w:r>
    </w:p>
    <w:p w:rsidR="0075144C" w:rsidRPr="00EC6AEC" w:rsidRDefault="0075144C" w:rsidP="0075144C">
      <w:pPr>
        <w:pBdr>
          <w:top w:val="single" w:sz="6" w:space="1" w:color="auto"/>
        </w:pBd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РОССИЙСКОЙ ФЕДЕРАЦИИ</w:t>
      </w:r>
    </w:p>
    <w:p w:rsidR="0075144C" w:rsidRPr="00EC6AEC" w:rsidRDefault="0075144C" w:rsidP="0075144C">
      <w:pPr>
        <w:pBdr>
          <w:top w:val="single" w:sz="6" w:space="1" w:color="auto"/>
        </w:pBdr>
        <w:tabs>
          <w:tab w:val="left" w:pos="4111"/>
        </w:tabs>
        <w:spacing w:line="380" w:lineRule="exact"/>
        <w:jc w:val="center"/>
        <w:rPr>
          <w:szCs w:val="24"/>
        </w:rPr>
      </w:pPr>
    </w:p>
    <w:p w:rsidR="0075144C" w:rsidRPr="00EC6AEC" w:rsidRDefault="0075144C" w:rsidP="0075144C">
      <w:pPr>
        <w:pBdr>
          <w:top w:val="single" w:sz="6" w:space="1" w:color="auto"/>
        </w:pBd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Федеральное государственное автономное образовательной учреждение высшего образования «Самарский национальный исследовательский университет имени академика С.П. Королева»</w:t>
      </w:r>
    </w:p>
    <w:p w:rsidR="0075144C" w:rsidRPr="00EC6AEC" w:rsidRDefault="0075144C" w:rsidP="0075144C">
      <w:pPr>
        <w:pBdr>
          <w:top w:val="single" w:sz="6" w:space="1" w:color="auto"/>
        </w:pBd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(Самарский университет)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Институт информатики и кибернетики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Cs w:val="24"/>
        </w:rPr>
      </w:pPr>
      <w:r w:rsidRPr="00EC6AEC">
        <w:rPr>
          <w:szCs w:val="24"/>
        </w:rPr>
        <w:t>Кафедра технической кибернетики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2"/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2"/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2"/>
          <w:szCs w:val="32"/>
        </w:rPr>
      </w:pPr>
      <w:r w:rsidRPr="00EC6AEC">
        <w:rPr>
          <w:sz w:val="32"/>
          <w:szCs w:val="32"/>
        </w:rPr>
        <w:t>РАСЧЕТНО-ПОЯСНИТЕЛЬНАЯ ЗАПИСКА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2"/>
          <w:szCs w:val="32"/>
        </w:rPr>
      </w:pPr>
      <w:r w:rsidRPr="00EC6AEC">
        <w:rPr>
          <w:sz w:val="32"/>
          <w:szCs w:val="32"/>
        </w:rPr>
        <w:t>К ИНДИВИДУАЛЬНОМУ ЗАДАНИЮ ПО КУРСУ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2"/>
          <w:szCs w:val="32"/>
        </w:rPr>
      </w:pPr>
      <w:r w:rsidRPr="00EC6AEC">
        <w:rPr>
          <w:sz w:val="32"/>
          <w:szCs w:val="32"/>
        </w:rPr>
        <w:t>«ТЕОРИЯ ВЕРОЯНОСТЕЙ И МАТЕМАТИЧЕСКАЯ СТАТИСТИКА»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6"/>
          <w:szCs w:val="24"/>
        </w:rPr>
      </w:pPr>
      <w:r w:rsidRPr="00EC6AEC">
        <w:rPr>
          <w:sz w:val="36"/>
          <w:szCs w:val="24"/>
        </w:rPr>
        <w:t>МОДЕЛИРОВАНИЕ И СТАТИСТИЧЕСКИЙ АНАЛИЗ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6"/>
          <w:szCs w:val="24"/>
        </w:rPr>
      </w:pPr>
      <w:r w:rsidRPr="00EC6AEC">
        <w:rPr>
          <w:sz w:val="36"/>
          <w:szCs w:val="24"/>
        </w:rPr>
        <w:t>СЛУЧАЙНЫХ ДАННЫХ</w:t>
      </w:r>
    </w:p>
    <w:p w:rsidR="0075144C" w:rsidRPr="00EC6AEC" w:rsidRDefault="0075144C" w:rsidP="0075144C">
      <w:pPr>
        <w:tabs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4111"/>
        </w:tabs>
        <w:spacing w:line="380" w:lineRule="exact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  <w:r w:rsidRPr="00EC6AEC">
        <w:rPr>
          <w:sz w:val="36"/>
          <w:szCs w:val="24"/>
        </w:rPr>
        <w:tab/>
      </w:r>
      <w:r w:rsidRPr="00EC6AEC">
        <w:rPr>
          <w:szCs w:val="24"/>
        </w:rPr>
        <w:t xml:space="preserve">Студент </w:t>
      </w:r>
      <w:proofErr w:type="spellStart"/>
      <w:r>
        <w:rPr>
          <w:szCs w:val="24"/>
        </w:rPr>
        <w:t>Акст</w:t>
      </w:r>
      <w:proofErr w:type="spellEnd"/>
      <w:r>
        <w:rPr>
          <w:szCs w:val="24"/>
        </w:rPr>
        <w:t xml:space="preserve"> Роман</w:t>
      </w: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  <w:r w:rsidRPr="00EC6AEC">
        <w:rPr>
          <w:szCs w:val="24"/>
        </w:rPr>
        <w:tab/>
        <w:t>Группа 6203-010302</w:t>
      </w:r>
      <w:r w:rsidRPr="00EC6AEC">
        <w:rPr>
          <w:szCs w:val="24"/>
          <w:lang w:val="en-US"/>
        </w:rPr>
        <w:t>D</w:t>
      </w: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  <w:r w:rsidRPr="00EC6AEC">
        <w:rPr>
          <w:szCs w:val="24"/>
        </w:rPr>
        <w:tab/>
        <w:t xml:space="preserve">Руководитель </w:t>
      </w:r>
      <w:proofErr w:type="spellStart"/>
      <w:r w:rsidRPr="00EC6AEC">
        <w:rPr>
          <w:szCs w:val="24"/>
        </w:rPr>
        <w:t>Кнутова</w:t>
      </w:r>
      <w:proofErr w:type="spellEnd"/>
      <w:r w:rsidRPr="00EC6AEC">
        <w:rPr>
          <w:szCs w:val="24"/>
        </w:rPr>
        <w:t xml:space="preserve"> Елена Михайловна</w:t>
      </w: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  <w:r w:rsidRPr="00EC6AEC">
        <w:rPr>
          <w:szCs w:val="24"/>
        </w:rPr>
        <w:tab/>
        <w:t>Оценка</w:t>
      </w: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rPr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</w:p>
    <w:p w:rsidR="0075144C" w:rsidRPr="00EC6AEC" w:rsidRDefault="0075144C" w:rsidP="0075144C">
      <w:pPr>
        <w:tabs>
          <w:tab w:val="left" w:pos="1134"/>
          <w:tab w:val="left" w:pos="4111"/>
        </w:tabs>
        <w:spacing w:line="380" w:lineRule="exact"/>
        <w:jc w:val="center"/>
        <w:rPr>
          <w:sz w:val="36"/>
          <w:szCs w:val="24"/>
        </w:rPr>
      </w:pPr>
      <w:r w:rsidRPr="00EC6AEC">
        <w:rPr>
          <w:sz w:val="36"/>
          <w:szCs w:val="24"/>
        </w:rPr>
        <w:t>САМАРА 2026</w:t>
      </w:r>
    </w:p>
    <w:p w:rsidR="0075144C" w:rsidRDefault="0075144C" w:rsidP="0075144C">
      <w:pPr>
        <w:sectPr w:rsidR="0075144C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sdt>
      <w:sdtPr>
        <w:id w:val="39794569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lang w:eastAsia="ru-RU"/>
        </w:rPr>
      </w:sdtEndPr>
      <w:sdtContent>
        <w:p w:rsidR="00B67751" w:rsidRDefault="00B67751">
          <w:pPr>
            <w:pStyle w:val="af6"/>
          </w:pPr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6587" w:history="1">
            <w:r>
              <w:rPr>
                <w:rStyle w:val="af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588" w:history="1">
            <w:r>
              <w:rPr>
                <w:rStyle w:val="af"/>
              </w:rPr>
              <w:t>Задание и исходные и</w:t>
            </w:r>
            <w:r w:rsidRPr="00233E27">
              <w:rPr>
                <w:rStyle w:val="af"/>
              </w:rPr>
              <w:t>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589" w:history="1">
            <w:r>
              <w:rPr>
                <w:rStyle w:val="af"/>
              </w:rPr>
              <w:t>1 Раздел 1. Нормальное р</w:t>
            </w:r>
            <w:r w:rsidRPr="00233E27">
              <w:rPr>
                <w:rStyle w:val="af"/>
              </w:rPr>
              <w:t>аспределение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1" w:history="1">
            <w:r>
              <w:rPr>
                <w:rStyle w:val="af"/>
                <w:noProof/>
              </w:rPr>
              <w:t>2.1 Моделирование с</w:t>
            </w:r>
            <w:bookmarkStart w:id="0" w:name="_GoBack"/>
            <w:bookmarkEnd w:id="0"/>
            <w:r w:rsidRPr="00233E27">
              <w:rPr>
                <w:rStyle w:val="af"/>
                <w:noProof/>
              </w:rPr>
              <w:t>лучайной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2" w:history="1">
            <w:r w:rsidRPr="00233E27">
              <w:rPr>
                <w:rStyle w:val="af"/>
                <w:noProof/>
              </w:rPr>
              <w:t>2.2 Гистограмма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3" w:history="1">
            <w:r w:rsidRPr="00233E27">
              <w:rPr>
                <w:rStyle w:val="af"/>
                <w:noProof/>
              </w:rPr>
              <w:t>2.3 Выборочные Числовые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4" w:history="1">
            <w:r w:rsidRPr="00233E27">
              <w:rPr>
                <w:rStyle w:val="af"/>
                <w:noProof/>
              </w:rPr>
              <w:t>2.4 Оценки Параметров Методом Максимального Правдоподобия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5" w:history="1">
            <w:r w:rsidRPr="00233E27">
              <w:rPr>
                <w:rStyle w:val="af"/>
                <w:noProof/>
              </w:rPr>
              <w:t>2.5 Доверительные Интервалы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6" w:history="1">
            <w:r w:rsidRPr="00233E27">
              <w:rPr>
                <w:rStyle w:val="af"/>
                <w:noProof/>
              </w:rPr>
              <w:t>2.6 Критерий Χ² Пирсона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597" w:history="1">
            <w:r w:rsidRPr="00233E27">
              <w:rPr>
                <w:rStyle w:val="af"/>
              </w:rPr>
              <w:t>3 Раздел 2. Общее Распределение Лапласа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8" w:history="1">
            <w:r w:rsidRPr="00233E27">
              <w:rPr>
                <w:rStyle w:val="af"/>
                <w:noProof/>
              </w:rPr>
              <w:t>3.1 Аналитические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599" w:history="1">
            <w:r w:rsidRPr="00233E27">
              <w:rPr>
                <w:rStyle w:val="af"/>
                <w:noProof/>
              </w:rPr>
              <w:t>3.2</w:t>
            </w:r>
            <w:r w:rsidRPr="00233E27">
              <w:rPr>
                <w:rStyle w:val="af"/>
                <w:bCs/>
                <w:noProof/>
              </w:rPr>
              <w:t xml:space="preserve"> Моделирование Случайной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0" w:history="1">
            <w:r w:rsidRPr="00233E27">
              <w:rPr>
                <w:rStyle w:val="af"/>
                <w:noProof/>
              </w:rPr>
              <w:t>3.3</w:t>
            </w:r>
            <w:r w:rsidRPr="00233E27">
              <w:rPr>
                <w:rStyle w:val="af"/>
                <w:bCs/>
                <w:noProof/>
              </w:rPr>
              <w:t xml:space="preserve"> Гистограмма</w:t>
            </w:r>
            <w:r w:rsidRPr="00233E27">
              <w:rPr>
                <w:rStyle w:val="af"/>
                <w:noProof/>
              </w:rPr>
              <w:t xml:space="preserve"> Сгруппированные Данные Представлены В Таблице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1" w:history="1">
            <w:r w:rsidRPr="00233E27">
              <w:rPr>
                <w:rStyle w:val="af"/>
                <w:noProof/>
              </w:rPr>
              <w:t>3.4 Оценки Параметров Методом Моментов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2" w:history="1">
            <w:r w:rsidRPr="00233E27">
              <w:rPr>
                <w:rStyle w:val="af"/>
                <w:noProof/>
              </w:rPr>
              <w:t>3.5 Точечные Оценки Математического Ожидания И Дисперсии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3" w:history="1">
            <w:r w:rsidRPr="00233E27">
              <w:rPr>
                <w:rStyle w:val="af"/>
                <w:noProof/>
              </w:rPr>
              <w:t>3.6 Доверительные Интервалы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4" w:history="1">
            <w:r w:rsidRPr="00233E27">
              <w:rPr>
                <w:rStyle w:val="af"/>
                <w:noProof/>
              </w:rPr>
              <w:t>3.7 Критерий Χ² Пирсона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605" w:history="1">
            <w:r w:rsidRPr="00233E27">
              <w:rPr>
                <w:rStyle w:val="af"/>
              </w:rPr>
              <w:t>4 Раздел 3. Двумерное Нормальное Распределение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6" w:history="1">
            <w:r w:rsidRPr="00233E27">
              <w:rPr>
                <w:rStyle w:val="af"/>
                <w:noProof/>
              </w:rPr>
              <w:t>4.1 Моделирование Случайного Вектора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7" w:history="1">
            <w:r w:rsidRPr="00233E27">
              <w:rPr>
                <w:rStyle w:val="af"/>
                <w:noProof/>
              </w:rPr>
              <w:t>4.2 Точечные Оценки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8" w:history="1">
            <w:r w:rsidRPr="00233E27">
              <w:rPr>
                <w:rStyle w:val="af"/>
                <w:noProof/>
              </w:rPr>
              <w:t>4.3 Проверка Гипотезы О Независимости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09" w:history="1">
            <w:r w:rsidRPr="00233E27">
              <w:rPr>
                <w:rStyle w:val="af"/>
                <w:noProof/>
              </w:rPr>
              <w:t>4.4 Эмпирические Уравнения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610" w:history="1">
            <w:r w:rsidRPr="00233E27">
              <w:rPr>
                <w:rStyle w:val="af"/>
              </w:rPr>
              <w:t>Библиографический Список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611" w:history="1">
            <w:r w:rsidRPr="00233E27">
              <w:rPr>
                <w:rStyle w:val="af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2" w:history="1">
            <w:r w:rsidRPr="00233E27">
              <w:rPr>
                <w:rStyle w:val="af"/>
                <w:noProof/>
              </w:rPr>
              <w:t>Код Программы И Результаты Моделирования Для Раздела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3" w:history="1">
            <w:r w:rsidRPr="00233E27">
              <w:rPr>
                <w:rStyle w:val="af"/>
                <w:noProof/>
              </w:rPr>
              <w:t>А.1. Текст Программы Для Задания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4" w:history="1">
            <w:r w:rsidRPr="00233E27">
              <w:rPr>
                <w:rStyle w:val="af"/>
                <w:noProof/>
              </w:rPr>
              <w:t>А.2. Результаты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615" w:history="1">
            <w:r w:rsidRPr="00233E27">
              <w:rPr>
                <w:rStyle w:val="af"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6" w:history="1">
            <w:r w:rsidRPr="00233E27">
              <w:rPr>
                <w:rStyle w:val="af"/>
                <w:noProof/>
              </w:rPr>
              <w:t>Код Программы И Результаты Моделирования Для Раздела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7" w:history="1">
            <w:r w:rsidRPr="00233E27">
              <w:rPr>
                <w:rStyle w:val="af"/>
                <w:noProof/>
              </w:rPr>
              <w:t>Б.1. Текст Программы Для Задания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556618" w:history="1">
            <w:r w:rsidRPr="00233E27">
              <w:rPr>
                <w:rStyle w:val="af"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_Toc230556618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19" w:history="1">
            <w:r w:rsidRPr="00233E27">
              <w:rPr>
                <w:rStyle w:val="af"/>
                <w:noProof/>
              </w:rPr>
              <w:t>Код Программы И Результаты Моделирования Для Раздела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30556620" w:history="1">
            <w:r w:rsidRPr="00233E27">
              <w:rPr>
                <w:rStyle w:val="af"/>
                <w:noProof/>
              </w:rPr>
              <w:t>В.1. Текст Программы Для Задания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7751" w:rsidRDefault="00B67751">
          <w:r>
            <w:rPr>
              <w:b/>
              <w:bCs/>
            </w:rPr>
            <w:fldChar w:fldCharType="end"/>
          </w:r>
        </w:p>
      </w:sdtContent>
    </w:sdt>
    <w:p w:rsidR="0075144C" w:rsidRDefault="0075144C" w:rsidP="0075144C"/>
    <w:p w:rsidR="0075144C" w:rsidRDefault="0075144C" w:rsidP="0075144C">
      <w:pPr>
        <w:pStyle w:val="afc"/>
      </w:pPr>
      <w:bookmarkStart w:id="1" w:name="_Toc230556587"/>
      <w:r>
        <w:lastRenderedPageBreak/>
        <w:t>ВВЕДЕНИЕ</w:t>
      </w:r>
      <w:bookmarkEnd w:id="1"/>
    </w:p>
    <w:p w:rsidR="0075144C" w:rsidRDefault="0075144C" w:rsidP="0075144C">
      <w:pPr>
        <w:pStyle w:val="1-"/>
      </w:pPr>
      <w:r>
        <w:t>Математическая статистика — наука о методах сбора, обработки, анализа и интерпретации данных, получаемых в ходе случайных экспериментов. Она позволяет делать обоснованные выводы о свойствах изучаемых явлений на основе ограниченного числа наблюдений.</w:t>
      </w:r>
    </w:p>
    <w:p w:rsidR="0075144C" w:rsidRDefault="0075144C" w:rsidP="0075144C">
      <w:pPr>
        <w:pStyle w:val="1-"/>
      </w:pPr>
    </w:p>
    <w:p w:rsidR="0075144C" w:rsidRDefault="0075144C" w:rsidP="0075144C">
      <w:pPr>
        <w:pStyle w:val="1-"/>
      </w:pPr>
      <w:r>
        <w:t>Цель данного индивидуального задания — получить практические навыки обработки экспериментального материала с использованием методов классической математической статистики: построение гистограмм, вычисление выборочных числовых характеристик, точечное и интервальное оценивание параметров распределений, проверка статистических гипотез, а также построение эмпирических уравнений регрессии. В работе исследованы нормальное распределение, [Укажи свое второе распределение, например: показательное распределение] и двумерное нормальное распределение.</w:t>
      </w:r>
      <w:r>
        <w:br w:type="page"/>
      </w:r>
    </w:p>
    <w:p w:rsidR="0075144C" w:rsidRDefault="0075144C" w:rsidP="0075144C">
      <w:pPr>
        <w:pStyle w:val="10"/>
      </w:pPr>
      <w:bookmarkStart w:id="2" w:name="_Toc230556588"/>
      <w:r>
        <w:rPr>
          <w:caps/>
        </w:rPr>
        <w:lastRenderedPageBreak/>
        <w:t>1. ЗАДАНИЕ И ИСХОДНЫЕ ДАННЫЕ</w:t>
      </w:r>
      <w:bookmarkEnd w:id="2"/>
    </w:p>
    <w:p w:rsidR="0075144C" w:rsidRDefault="0075144C" w:rsidP="0075144C">
      <w:pPr>
        <w:pStyle w:val="1-"/>
      </w:pPr>
      <w:r>
        <w:t>Раздел 1. Нормальное распределение</w:t>
      </w:r>
    </w:p>
    <w:p w:rsidR="0075144C" w:rsidRDefault="0075144C" w:rsidP="0075144C">
      <w:pPr>
        <w:pStyle w:val="1-"/>
      </w:pPr>
      <w:r>
        <w:t>Смоделировать случайную величину X, имеющую нормальный закон распределения с параметрами a = 0.9, σ² = 12.96. На основе выборки объема n = 475 при доверительной вероятности γ = 0.95 и уровне значимости α = 0.05 выполнить статистический анализ.</w:t>
      </w:r>
    </w:p>
    <w:p w:rsidR="0075144C" w:rsidRDefault="0075144C" w:rsidP="0075144C">
      <w:pPr>
        <w:pStyle w:val="1-"/>
      </w:pPr>
      <w:r>
        <w:t>Раздел 2. Однопараметрическое показательное распределение</w:t>
      </w:r>
    </w:p>
    <w:p w:rsidR="0075144C" w:rsidRDefault="0075144C" w:rsidP="0075144C">
      <w:pPr>
        <w:pStyle w:val="1-"/>
      </w:pPr>
      <w:r>
        <w:t>Смоделировать случайную величину Y, имеющую однопараметрическое показательное распределение с параметром a = 1.5. Объем выборки n = 400, γ = 0.99, α = 0.001. Выполнить аналитический расчет характеристик и статистический анализ выборки.</w:t>
      </w:r>
    </w:p>
    <w:p w:rsidR="0075144C" w:rsidRDefault="0075144C" w:rsidP="0075144C">
      <w:pPr>
        <w:pStyle w:val="1-"/>
      </w:pPr>
      <w:r>
        <w:t>Раздел 3. Двумерное нормальное распределение</w:t>
      </w:r>
    </w:p>
    <w:p w:rsidR="0075144C" w:rsidRDefault="0075144C" w:rsidP="0075144C">
      <w:pPr>
        <w:pStyle w:val="1-"/>
      </w:pPr>
      <w:r>
        <w:t xml:space="preserve">Смоделировать случайный вектор (X, Y), имеющий двумерный нормальный закон с параметрами: </w:t>
      </w:r>
      <w:proofErr w:type="spellStart"/>
      <w:r>
        <w:t>a_x</w:t>
      </w:r>
      <w:proofErr w:type="spellEnd"/>
      <w:r>
        <w:t xml:space="preserve"> = 0.9; </w:t>
      </w:r>
      <w:proofErr w:type="spellStart"/>
      <w:r>
        <w:t>D_x</w:t>
      </w:r>
      <w:proofErr w:type="spellEnd"/>
      <w:r>
        <w:t xml:space="preserve"> = 12.96; </w:t>
      </w:r>
      <w:proofErr w:type="spellStart"/>
      <w:r>
        <w:t>a_y</w:t>
      </w:r>
      <w:proofErr w:type="spellEnd"/>
      <w:r>
        <w:t xml:space="preserve"> = 3.2; </w:t>
      </w:r>
      <w:proofErr w:type="spellStart"/>
      <w:r>
        <w:t>D_y</w:t>
      </w:r>
      <w:proofErr w:type="spellEnd"/>
      <w:r>
        <w:t xml:space="preserve"> = 4.5; ρ = -0.43. Объем выборки n = 475, α = 0.05. Найти оценки параметров, проверить гипотезу о независимости и построить уравнения регрессии.</w:t>
      </w:r>
    </w:p>
    <w:p w:rsidR="0075144C" w:rsidRDefault="0075144C" w:rsidP="0075144C">
      <w:pPr>
        <w:pStyle w:val="1-"/>
      </w:pPr>
      <w:r>
        <w:br w:type="page"/>
      </w:r>
    </w:p>
    <w:p w:rsidR="0075144C" w:rsidRDefault="0075144C" w:rsidP="008F2D13">
      <w:pPr>
        <w:pStyle w:val="1"/>
      </w:pPr>
      <w:bookmarkStart w:id="3" w:name="_Toc230556589"/>
      <w:r>
        <w:lastRenderedPageBreak/>
        <w:t>РАЗДЕЛ 1. НОРМАЛЬНОЕ РАСПРЕДЕЛЕНИЕ</w:t>
      </w:r>
      <w:bookmarkEnd w:id="3"/>
    </w:p>
    <w:p w:rsidR="006551F0" w:rsidRPr="006551F0" w:rsidRDefault="006551F0" w:rsidP="006551F0">
      <w:pPr>
        <w:pStyle w:val="af2"/>
        <w:keepNext/>
        <w:keepLines/>
        <w:pageBreakBefore/>
        <w:numPr>
          <w:ilvl w:val="0"/>
          <w:numId w:val="32"/>
        </w:numPr>
        <w:suppressAutoHyphens/>
        <w:spacing w:after="120" w:line="360" w:lineRule="auto"/>
        <w:contextualSpacing w:val="0"/>
        <w:outlineLvl w:val="0"/>
        <w:rPr>
          <w:rFonts w:eastAsiaTheme="minorEastAsia"/>
          <w:b/>
          <w:vanish/>
          <w:szCs w:val="28"/>
        </w:rPr>
      </w:pPr>
      <w:bookmarkStart w:id="4" w:name="_Toc230556236"/>
      <w:bookmarkStart w:id="5" w:name="_Toc230556556"/>
      <w:bookmarkStart w:id="6" w:name="_Toc230556590"/>
      <w:bookmarkEnd w:id="4"/>
      <w:bookmarkEnd w:id="5"/>
      <w:bookmarkEnd w:id="6"/>
    </w:p>
    <w:p w:rsidR="0075144C" w:rsidRPr="0075144C" w:rsidRDefault="0075144C" w:rsidP="006551F0">
      <w:pPr>
        <w:pStyle w:val="2"/>
      </w:pPr>
      <w:bookmarkStart w:id="7" w:name="_Toc230556591"/>
      <w:r w:rsidRPr="0075144C">
        <w:t>Моделирование случайной величины</w:t>
      </w:r>
      <w:bookmarkEnd w:id="7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Исходные данные: n = 475, a = 0.9, σ² = 12.96, γ = 0.95, α = 0.05.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Случайная величина смоделирована программными средствами. Получена выборка заданного объема.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6551F0">
      <w:pPr>
        <w:pStyle w:val="2"/>
      </w:pPr>
      <w:bookmarkStart w:id="8" w:name="_Toc230556592"/>
      <w:r w:rsidRPr="0075144C">
        <w:t>Гистограмма</w:t>
      </w:r>
      <w:bookmarkEnd w:id="8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 xml:space="preserve">Число интервалов группировки определяется по формуле </w:t>
      </w:r>
      <w:proofErr w:type="spellStart"/>
      <w:r w:rsidRPr="0075144C">
        <w:rPr>
          <w:rFonts w:eastAsiaTheme="minorEastAsia"/>
        </w:rPr>
        <w:t>Стёрджеса</w:t>
      </w:r>
      <w:proofErr w:type="spellEnd"/>
      <w:r w:rsidRPr="0075144C">
        <w:rPr>
          <w:rFonts w:eastAsiaTheme="minorEastAsia"/>
        </w:rPr>
        <w:t xml:space="preserve">: N = 1 + 3.32 * </w:t>
      </w:r>
      <w:proofErr w:type="spellStart"/>
      <w:r w:rsidRPr="0075144C">
        <w:rPr>
          <w:rFonts w:eastAsiaTheme="minorEastAsia"/>
        </w:rPr>
        <w:t>lg</w:t>
      </w:r>
      <w:proofErr w:type="spellEnd"/>
      <w:r w:rsidRPr="0075144C">
        <w:rPr>
          <w:rFonts w:eastAsiaTheme="minorEastAsia"/>
        </w:rPr>
        <w:t>(n).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Для заданного объема выборки N = 10.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Результаты группировки данных и значения теоретической плотности приведены в таблице 1.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[СЮДА ВСТАВИТЬ ТАБЛИЦУ ИЗ ФАЙЛА table_1_1.xlsx]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Название над таблицей: Таблица 1 — Интервальный статистический ряд нормального распределения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Гистограмма выборки и теоретическая плотность нормального распределения изображены на рисунке 1.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[СЮДА ВСТАВИТЬ КАРТИНКУ task1_hist.png]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Подпись под картинкой: Рисунок 1 — Гистограмма выборки и теоретическая плотность нормального распределения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6551F0">
      <w:pPr>
        <w:pStyle w:val="2"/>
      </w:pPr>
      <w:bookmarkStart w:id="9" w:name="_Toc230556593"/>
      <w:r w:rsidRPr="0075144C">
        <w:t>Выборочные числовые характеристики</w:t>
      </w:r>
      <w:bookmarkEnd w:id="9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Выборочное среднее является несмещенной состоятельной оценкой математического ожидания.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Полученное значение: x̄ = 0.8086 (истинное a = 0.9000).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Смещенная выборочная дисперсия: s² = 14.0081.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Несмещенная оценка дисперсии: S² = 14.0377 (истинная σ² = 12.9600).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Полученные оценки достаточно близки к истинным параметрам.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6551F0">
      <w:pPr>
        <w:pStyle w:val="2"/>
      </w:pPr>
      <w:bookmarkStart w:id="10" w:name="_Toc230556594"/>
      <w:r w:rsidRPr="0075144C">
        <w:t>Оценки параметров методом максимального правдоподобия</w:t>
      </w:r>
      <w:bookmarkEnd w:id="10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Оценки ОМП для нормального закона: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Оценка математического ожидания: â = x̄ = 0.8086.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Оценка дисперсии (смещенная): σ̂² = s² = 14.0081.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Несмещенная оценка дисперсии: S² = 14.0377.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6551F0">
      <w:pPr>
        <w:pStyle w:val="2"/>
      </w:pPr>
      <w:bookmarkStart w:id="11" w:name="_Toc230556595"/>
      <w:r w:rsidRPr="0075144C">
        <w:t>Доверительные интервалы</w:t>
      </w:r>
      <w:bookmarkEnd w:id="11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Доверительный интервал для математического ожидания при неизвестной дисперсии (используется распределение Стьюдента):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lastRenderedPageBreak/>
        <w:t>ДИ для M(X): (0.4708; 1.1464).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Истинное значение a = 0.9 уверенно накрывается доверительным интервалом.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Доверительный интервал для дисперсии (используется χ²-распределение):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ДИ для D(X): (12.4089; 16.0114).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Истинное значение σ² = 12.96 накрывается доверительным интервалом.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6551F0">
      <w:pPr>
        <w:pStyle w:val="2"/>
      </w:pPr>
      <w:bookmarkStart w:id="12" w:name="_Toc230556596"/>
      <w:r w:rsidRPr="0075144C">
        <w:t>Критерий χ² Пирсона</w:t>
      </w:r>
      <w:bookmarkEnd w:id="12"/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Проверяется гипотеза H0: генеральная совокупность распределена по нормальному закону. Параметры оценивались по выборке, поэтому число степеней свободы f = 10 - 1 - 2 = 7.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Наблюдаемое значение статистики: χ²_набл = 6.0392.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Критическое значение: χ²_крит = 14.0671.</w:t>
      </w: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 xml:space="preserve">Так как χ²_набл </w:t>
      </w:r>
      <w:proofErr w:type="gramStart"/>
      <w:r w:rsidRPr="0075144C">
        <w:rPr>
          <w:rFonts w:eastAsiaTheme="minorEastAsia"/>
        </w:rPr>
        <w:t>&lt; χ</w:t>
      </w:r>
      <w:proofErr w:type="gramEnd"/>
      <w:r w:rsidRPr="0075144C">
        <w:rPr>
          <w:rFonts w:eastAsiaTheme="minorEastAsia"/>
        </w:rPr>
        <w:t>²_крит (6.0392 &lt; 14.0671), гипотеза H0 о нормальном законе принимается на уровне значимости α = 0.05.</w:t>
      </w:r>
    </w:p>
    <w:p w:rsidR="0075144C" w:rsidRPr="0075144C" w:rsidRDefault="0075144C" w:rsidP="0075144C">
      <w:pPr>
        <w:rPr>
          <w:rFonts w:eastAsiaTheme="minorEastAsia"/>
        </w:rPr>
      </w:pPr>
    </w:p>
    <w:p w:rsidR="0075144C" w:rsidRPr="0075144C" w:rsidRDefault="0075144C" w:rsidP="0075144C">
      <w:pPr>
        <w:rPr>
          <w:rFonts w:eastAsiaTheme="minorEastAsia"/>
        </w:rPr>
      </w:pPr>
      <w:r w:rsidRPr="0075144C">
        <w:rPr>
          <w:rFonts w:eastAsiaTheme="minorEastAsia"/>
        </w:rPr>
        <w:t>[СЮДА ВСТАВИТЬ ТАБЛИЦУ ИЗ ФАЙЛА table_1_5.xlsx]</w:t>
      </w:r>
    </w:p>
    <w:p w:rsidR="0075144C" w:rsidRDefault="0075144C" w:rsidP="0075144C">
      <w:r w:rsidRPr="0075144C">
        <w:rPr>
          <w:rFonts w:eastAsiaTheme="minorEastAsia"/>
        </w:rPr>
        <w:t xml:space="preserve">Название над таблицей: Таблица 2 — Расчет критерия Пирсона для нормального распределения </w:t>
      </w:r>
      <w:r>
        <w:br w:type="page"/>
      </w:r>
    </w:p>
    <w:p w:rsidR="0075144C" w:rsidRDefault="0075144C" w:rsidP="006551F0">
      <w:pPr>
        <w:pStyle w:val="1"/>
      </w:pPr>
      <w:bookmarkStart w:id="13" w:name="_Toc230556597"/>
      <w:r>
        <w:lastRenderedPageBreak/>
        <w:t>РАЗДЕЛ 2. ОБЩЕЕ РАСПРЕДЕЛЕНИЕ ЛАПЛАСА</w:t>
      </w:r>
      <w:bookmarkEnd w:id="13"/>
    </w:p>
    <w:p w:rsidR="006551F0" w:rsidRDefault="008F2D13" w:rsidP="006551F0">
      <w:pPr>
        <w:pStyle w:val="2"/>
      </w:pPr>
      <w:bookmarkStart w:id="14" w:name="_Toc230556598"/>
      <w:r w:rsidRPr="008F2D13">
        <w:t>Аналитические характеристики</w:t>
      </w:r>
      <w:bookmarkEnd w:id="14"/>
      <w:r w:rsidRPr="008F2D13">
        <w:t xml:space="preserve"> </w:t>
      </w:r>
    </w:p>
    <w:p w:rsidR="008F2D13" w:rsidRPr="008F2D13" w:rsidRDefault="008F2D13" w:rsidP="008F2D13">
      <w:pPr>
        <w:pStyle w:val="1-"/>
        <w:rPr>
          <w:sz w:val="24"/>
          <w:szCs w:val="24"/>
        </w:rPr>
      </w:pPr>
      <w:r w:rsidRPr="008F2D13">
        <w:t xml:space="preserve">Однопараметрическое показательное распределение имеет плотность вероятности: f(y) = a * </w:t>
      </w:r>
      <w:proofErr w:type="spellStart"/>
      <w:r w:rsidRPr="008F2D13">
        <w:t>exp</w:t>
      </w:r>
      <w:proofErr w:type="spellEnd"/>
      <w:r w:rsidRPr="008F2D13">
        <w:t>(-</w:t>
      </w:r>
      <w:proofErr w:type="spellStart"/>
      <w:r w:rsidRPr="008F2D13">
        <w:t>a</w:t>
      </w:r>
      <w:r w:rsidRPr="008F2D13">
        <w:rPr>
          <w:iCs/>
        </w:rPr>
        <w:t>y</w:t>
      </w:r>
      <w:proofErr w:type="spellEnd"/>
      <w:r w:rsidRPr="008F2D13">
        <w:rPr>
          <w:iCs/>
        </w:rPr>
        <w:t xml:space="preserve">) при y ≥ 0. Функция распределения: F(y) = 1 - </w:t>
      </w:r>
      <w:proofErr w:type="spellStart"/>
      <w:r w:rsidRPr="008F2D13">
        <w:rPr>
          <w:iCs/>
        </w:rPr>
        <w:t>exp</w:t>
      </w:r>
      <w:proofErr w:type="spellEnd"/>
      <w:r w:rsidRPr="008F2D13">
        <w:rPr>
          <w:iCs/>
        </w:rPr>
        <w:t>(-</w:t>
      </w:r>
      <w:proofErr w:type="spellStart"/>
      <w:r w:rsidRPr="008F2D13">
        <w:rPr>
          <w:iCs/>
        </w:rPr>
        <w:t>a</w:t>
      </w:r>
      <w:r w:rsidRPr="008F2D13">
        <w:t>y</w:t>
      </w:r>
      <w:proofErr w:type="spellEnd"/>
      <w:r w:rsidRPr="008F2D13">
        <w:t>). Аналитические характеристики для заданного параметра a = 1.5: Математическое ожидание: M(Y) = 1 / a = 1 / 1.5 = 0.6667. Дисперсия: D(Y) = 1 / a² = 1 / 2.25 = 0.4444.</w:t>
      </w:r>
    </w:p>
    <w:p w:rsidR="006551F0" w:rsidRDefault="008F2D13" w:rsidP="006551F0">
      <w:pPr>
        <w:pStyle w:val="2"/>
      </w:pPr>
      <w:bookmarkStart w:id="15" w:name="_Toc230556599"/>
      <w:r w:rsidRPr="008F2D13">
        <w:rPr>
          <w:bCs/>
        </w:rPr>
        <w:t>Моделирование случайной величины</w:t>
      </w:r>
      <w:bookmarkEnd w:id="15"/>
      <w:r w:rsidRPr="008F2D13">
        <w:t xml:space="preserve"> </w:t>
      </w:r>
    </w:p>
    <w:p w:rsidR="008F2D13" w:rsidRPr="008F2D13" w:rsidRDefault="008F2D13" w:rsidP="006551F0">
      <w:pPr>
        <w:pStyle w:val="1-"/>
      </w:pPr>
      <w:r w:rsidRPr="008F2D13">
        <w:t xml:space="preserve">Случайная величина смоделирована </w:t>
      </w:r>
      <w:proofErr w:type="spellStart"/>
      <w:r w:rsidRPr="008F2D13">
        <w:t>программно</w:t>
      </w:r>
      <w:proofErr w:type="spellEnd"/>
      <w:r w:rsidRPr="008F2D13">
        <w:t>. Объем выборки n = 400.</w:t>
      </w:r>
    </w:p>
    <w:p w:rsidR="008F2D13" w:rsidRPr="008F2D13" w:rsidRDefault="008F2D13" w:rsidP="006551F0">
      <w:pPr>
        <w:pStyle w:val="2"/>
      </w:pPr>
      <w:bookmarkStart w:id="16" w:name="_Toc230556600"/>
      <w:r w:rsidRPr="008F2D13">
        <w:rPr>
          <w:bCs/>
        </w:rPr>
        <w:t>Гистограмма</w:t>
      </w:r>
      <w:r w:rsidRPr="008F2D13">
        <w:t xml:space="preserve"> Сгруппированные данные представлены в таблице 3.</w:t>
      </w:r>
      <w:bookmarkEnd w:id="16"/>
    </w:p>
    <w:p w:rsidR="008F2D13" w:rsidRPr="008F2D13" w:rsidRDefault="008F2D13" w:rsidP="008F2D13">
      <w:pPr>
        <w:pStyle w:val="1-"/>
      </w:pPr>
      <w:r w:rsidRPr="008F2D13">
        <w:rPr>
          <w:bCs/>
        </w:rPr>
        <w:t>[СЮДА ВСТАВИТЬ ТАБЛИЦУ ИЗ ФАЙЛА table_2_1.xlsx]</w:t>
      </w:r>
      <w:r w:rsidRPr="008F2D13">
        <w:t xml:space="preserve"> </w:t>
      </w:r>
      <w:r w:rsidRPr="008F2D13">
        <w:rPr>
          <w:iCs/>
        </w:rPr>
        <w:t>Название:</w:t>
      </w:r>
      <w:r w:rsidRPr="008F2D13">
        <w:t xml:space="preserve"> Таблица 3 — Интервальный статистический ряд для показательного распределения</w:t>
      </w:r>
    </w:p>
    <w:p w:rsidR="008F2D13" w:rsidRPr="008F2D13" w:rsidRDefault="008F2D13" w:rsidP="008F2D13">
      <w:pPr>
        <w:pStyle w:val="1-"/>
      </w:pPr>
      <w:r w:rsidRPr="008F2D13">
        <w:rPr>
          <w:bCs/>
        </w:rPr>
        <w:t>[СЮДА ВСТАВИТЬ КАРТИНКУ task2_hist.png]</w:t>
      </w:r>
      <w:r w:rsidRPr="008F2D13">
        <w:t xml:space="preserve"> </w:t>
      </w:r>
      <w:r w:rsidRPr="008F2D13">
        <w:rPr>
          <w:iCs/>
        </w:rPr>
        <w:t>Подпись:</w:t>
      </w:r>
      <w:r w:rsidRPr="008F2D13">
        <w:t xml:space="preserve"> Рисунок 2 — Гистограмма выборки и теоретическая плотность показательного распределения</w:t>
      </w:r>
    </w:p>
    <w:p w:rsidR="006551F0" w:rsidRDefault="008F2D13" w:rsidP="006551F0">
      <w:pPr>
        <w:pStyle w:val="2"/>
      </w:pPr>
      <w:bookmarkStart w:id="17" w:name="_Toc230556601"/>
      <w:r w:rsidRPr="008F2D13">
        <w:t>Оценки параметров методом моментов</w:t>
      </w:r>
      <w:bookmarkEnd w:id="17"/>
      <w:r w:rsidRPr="008F2D13">
        <w:t xml:space="preserve"> </w:t>
      </w:r>
    </w:p>
    <w:p w:rsidR="008F2D13" w:rsidRPr="008F2D13" w:rsidRDefault="008F2D13" w:rsidP="008F2D13">
      <w:pPr>
        <w:pStyle w:val="1-"/>
      </w:pPr>
      <w:r w:rsidRPr="008F2D13">
        <w:t xml:space="preserve">Метод моментов заключается в приравнивании теоретического начального момента первого порядка к выборочному среднему: M(Y) = ȳ, </w:t>
      </w:r>
      <w:proofErr w:type="gramStart"/>
      <w:r w:rsidRPr="008F2D13">
        <w:t>следовательно</w:t>
      </w:r>
      <w:proofErr w:type="gramEnd"/>
      <w:r w:rsidRPr="008F2D13">
        <w:t xml:space="preserve"> 1 / a = ȳ. Отсюда точечная оценка параметра: </w:t>
      </w:r>
      <w:proofErr w:type="spellStart"/>
      <w:r w:rsidRPr="008F2D13">
        <w:t>a_мм</w:t>
      </w:r>
      <w:proofErr w:type="spellEnd"/>
      <w:r w:rsidRPr="008F2D13">
        <w:t xml:space="preserve"> = 1 / ȳ. По выборке ȳ = 0.6995. Точечная оценка параметра: </w:t>
      </w:r>
      <w:proofErr w:type="spellStart"/>
      <w:r w:rsidRPr="008F2D13">
        <w:t>a_мм</w:t>
      </w:r>
      <w:proofErr w:type="spellEnd"/>
      <w:r w:rsidRPr="008F2D13">
        <w:t xml:space="preserve"> = 1.4295 (истинное a = 1.5).</w:t>
      </w:r>
    </w:p>
    <w:p w:rsidR="006551F0" w:rsidRDefault="008F2D13" w:rsidP="006551F0">
      <w:pPr>
        <w:pStyle w:val="2"/>
      </w:pPr>
      <w:bookmarkStart w:id="18" w:name="_Toc230556602"/>
      <w:r w:rsidRPr="008F2D13">
        <w:t>Точечные оценки математического ожидания и дисперсии</w:t>
      </w:r>
      <w:bookmarkEnd w:id="18"/>
      <w:r w:rsidRPr="008F2D13">
        <w:t xml:space="preserve"> </w:t>
      </w:r>
    </w:p>
    <w:p w:rsidR="008F2D13" w:rsidRPr="008F2D13" w:rsidRDefault="008F2D13" w:rsidP="008F2D13">
      <w:pPr>
        <w:pStyle w:val="1-"/>
      </w:pPr>
      <w:r w:rsidRPr="008F2D13">
        <w:t>Выборочное среднее: ȳ = 0.6995 (истинное M(Y) = 0.6667). Несмещенная дисперсия: S² = 0.5762 (истинное D(Y) = 0.4444).</w:t>
      </w:r>
    </w:p>
    <w:p w:rsidR="006551F0" w:rsidRDefault="008F2D13" w:rsidP="006551F0">
      <w:pPr>
        <w:pStyle w:val="2"/>
      </w:pPr>
      <w:bookmarkStart w:id="19" w:name="_Toc230556603"/>
      <w:r w:rsidRPr="008F2D13">
        <w:t>Доверительные интервалы</w:t>
      </w:r>
      <w:bookmarkEnd w:id="19"/>
    </w:p>
    <w:p w:rsidR="008F2D13" w:rsidRPr="008F2D13" w:rsidRDefault="008F2D13" w:rsidP="008F2D13">
      <w:pPr>
        <w:pStyle w:val="1-"/>
      </w:pPr>
      <w:r w:rsidRPr="008F2D13">
        <w:rPr>
          <w:bCs/>
        </w:rPr>
        <w:t>(γ = 0.99)</w:t>
      </w:r>
      <w:r w:rsidRPr="008F2D13">
        <w:t xml:space="preserve"> ДИ для M(Y): (0.6172; 0.7987). ДИ для D(Y): (0.3809; 0.6379). Оба истинных значения (0.6667 и 0.4444 соответственно) успешно накрываются доверительными интервалами.</w:t>
      </w:r>
    </w:p>
    <w:p w:rsidR="006551F0" w:rsidRDefault="008F2D13" w:rsidP="006551F0">
      <w:pPr>
        <w:pStyle w:val="2"/>
      </w:pPr>
      <w:bookmarkStart w:id="20" w:name="_Toc230556604"/>
      <w:r w:rsidRPr="008F2D13">
        <w:lastRenderedPageBreak/>
        <w:t>Критерий χ² Пирсона</w:t>
      </w:r>
      <w:bookmarkEnd w:id="20"/>
    </w:p>
    <w:p w:rsidR="008F2D13" w:rsidRPr="008F2D13" w:rsidRDefault="008F2D13" w:rsidP="008F2D13">
      <w:pPr>
        <w:pStyle w:val="1-"/>
      </w:pPr>
      <w:r w:rsidRPr="008F2D13">
        <w:t xml:space="preserve">Проверяется гипотеза H0: данные распределены по показательному закону. Для проведения теста интервалы были разбиты на равновероятные (k = 15). Оценивался 1 параметр (a). Число степеней свободы f = 15 - 1 - 1 = 13. χ²_набл = 8.6750, χ²_крит = 34.5282. Так как χ²_набл </w:t>
      </w:r>
      <w:proofErr w:type="gramStart"/>
      <w:r w:rsidRPr="008F2D13">
        <w:t>&lt; χ</w:t>
      </w:r>
      <w:proofErr w:type="gramEnd"/>
      <w:r w:rsidRPr="008F2D13">
        <w:t>²_крит, нет оснований отвергать гипотезу о показательном распределении. Гипотеза принимается на уровне значимости α = 0.001.</w:t>
      </w:r>
    </w:p>
    <w:p w:rsidR="008F2D13" w:rsidRPr="008F2D13" w:rsidRDefault="008F2D13" w:rsidP="008F2D13">
      <w:pPr>
        <w:pStyle w:val="1-"/>
      </w:pPr>
      <w:r w:rsidRPr="008F2D13">
        <w:rPr>
          <w:bCs/>
        </w:rPr>
        <w:t>[СЮДА ВСТАВИТЬ ТАБЛИЦУ ИЗ ФАЙЛА table_2_5.xlsx]</w:t>
      </w:r>
      <w:r w:rsidRPr="008F2D13">
        <w:t xml:space="preserve"> </w:t>
      </w:r>
      <w:r w:rsidRPr="008F2D13">
        <w:rPr>
          <w:iCs/>
        </w:rPr>
        <w:t>Название над таблицей:</w:t>
      </w:r>
      <w:r w:rsidRPr="008F2D13">
        <w:t xml:space="preserve"> Таблица 4 — Расчет критерия Пирсона для показательного распределения</w:t>
      </w:r>
    </w:p>
    <w:p w:rsidR="0075144C" w:rsidRDefault="008F2D13" w:rsidP="006551F0">
      <w:pPr>
        <w:pStyle w:val="1"/>
      </w:pPr>
      <w:r>
        <w:lastRenderedPageBreak/>
        <w:t xml:space="preserve"> </w:t>
      </w:r>
      <w:bookmarkStart w:id="21" w:name="_Toc230556605"/>
      <w:r w:rsidR="0075144C">
        <w:t>РАЗДЕЛ 3. ДВУМЕРНОЕ НОРМАЛЬНОЕ РАСПРЕДЕЛЕНИЕ</w:t>
      </w:r>
      <w:bookmarkEnd w:id="21"/>
    </w:p>
    <w:p w:rsidR="008F2D13" w:rsidRPr="008F2D13" w:rsidRDefault="008F2D13" w:rsidP="006551F0">
      <w:pPr>
        <w:pStyle w:val="2"/>
      </w:pPr>
      <w:bookmarkStart w:id="22" w:name="_Toc230556606"/>
      <w:r w:rsidRPr="008F2D13">
        <w:t>Моделирование случайного вектора</w:t>
      </w:r>
      <w:bookmarkEnd w:id="22"/>
    </w:p>
    <w:p w:rsidR="008F2D13" w:rsidRPr="008F2D13" w:rsidRDefault="008F2D13" w:rsidP="008F2D13">
      <w:pPr>
        <w:pStyle w:val="1-"/>
      </w:pPr>
      <w:r w:rsidRPr="008F2D13">
        <w:t xml:space="preserve">Исходные параметры: </w:t>
      </w:r>
      <w:proofErr w:type="spellStart"/>
      <w:r w:rsidRPr="008F2D13">
        <w:t>a_x</w:t>
      </w:r>
      <w:proofErr w:type="spellEnd"/>
      <w:r w:rsidRPr="008F2D13">
        <w:t xml:space="preserve"> = 0.9, </w:t>
      </w:r>
      <w:proofErr w:type="spellStart"/>
      <w:r w:rsidRPr="008F2D13">
        <w:t>D_x</w:t>
      </w:r>
      <w:proofErr w:type="spellEnd"/>
      <w:r w:rsidRPr="008F2D13">
        <w:t xml:space="preserve"> = 12.96, </w:t>
      </w:r>
      <w:proofErr w:type="spellStart"/>
      <w:r w:rsidRPr="008F2D13">
        <w:t>a_y</w:t>
      </w:r>
      <w:proofErr w:type="spellEnd"/>
      <w:r w:rsidRPr="008F2D13">
        <w:t xml:space="preserve"> = 3.2, </w:t>
      </w:r>
      <w:proofErr w:type="spellStart"/>
      <w:r w:rsidRPr="008F2D13">
        <w:t>D_y</w:t>
      </w:r>
      <w:proofErr w:type="spellEnd"/>
      <w:r w:rsidRPr="008F2D13">
        <w:t xml:space="preserve"> = 4.5, ρ = -0.43, n = 475.</w:t>
      </w:r>
    </w:p>
    <w:p w:rsidR="008F2D13" w:rsidRPr="008F2D13" w:rsidRDefault="008F2D13" w:rsidP="008F2D13">
      <w:pPr>
        <w:pStyle w:val="1-"/>
      </w:pPr>
      <w:r w:rsidRPr="008F2D13">
        <w:t xml:space="preserve">Ковариация: </w:t>
      </w:r>
      <w:proofErr w:type="spellStart"/>
      <w:r w:rsidRPr="008F2D13">
        <w:t>cov</w:t>
      </w:r>
      <w:proofErr w:type="spellEnd"/>
      <w:r w:rsidRPr="008F2D13">
        <w:t>(</w:t>
      </w:r>
      <w:proofErr w:type="gramStart"/>
      <w:r w:rsidRPr="008F2D13">
        <w:t>X,Y</w:t>
      </w:r>
      <w:proofErr w:type="gramEnd"/>
      <w:r w:rsidRPr="008F2D13">
        <w:t xml:space="preserve">) = ρ * </w:t>
      </w:r>
      <w:proofErr w:type="spellStart"/>
      <w:r w:rsidRPr="008F2D13">
        <w:t>σ_x</w:t>
      </w:r>
      <w:proofErr w:type="spellEnd"/>
      <w:r w:rsidRPr="008F2D13">
        <w:t xml:space="preserve"> * </w:t>
      </w:r>
      <w:proofErr w:type="spellStart"/>
      <w:r w:rsidRPr="008F2D13">
        <w:t>σ_y</w:t>
      </w:r>
      <w:proofErr w:type="spellEnd"/>
      <w:r w:rsidRPr="008F2D13">
        <w:t xml:space="preserve"> = -0.43 * 3.6 * 2.1213 = -3.2838.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6551F0">
      <w:pPr>
        <w:pStyle w:val="2"/>
      </w:pPr>
      <w:bookmarkStart w:id="23" w:name="_Toc230556607"/>
      <w:r w:rsidRPr="008F2D13">
        <w:t>Точечные оценки параметров</w:t>
      </w:r>
      <w:bookmarkEnd w:id="23"/>
    </w:p>
    <w:p w:rsidR="008F2D13" w:rsidRPr="008F2D13" w:rsidRDefault="008F2D13" w:rsidP="008F2D13">
      <w:pPr>
        <w:pStyle w:val="1-"/>
      </w:pPr>
      <w:r w:rsidRPr="008F2D13">
        <w:t>Результаты вычисления выборочных характеристик сведены в таблицу 5.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[СЮДА ВСТАВИТЬ ТАБЛИЦУ ИЗ ФАЙЛА table_3_1.xlsx]</w:t>
      </w:r>
    </w:p>
    <w:p w:rsidR="008F2D13" w:rsidRPr="008F2D13" w:rsidRDefault="008F2D13" w:rsidP="008F2D13">
      <w:pPr>
        <w:pStyle w:val="1-"/>
      </w:pPr>
      <w:r w:rsidRPr="008F2D13">
        <w:t>Название: Таблица 5 — Истинные параметры и выборочные оценки двумерного распределения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 xml:space="preserve">Оценки математических ожиданий, дисперсий и коэффициента корреляции близки к истинным значениям, заданным в варианте. Полученный коэффициент корреляции </w:t>
      </w:r>
      <w:proofErr w:type="spellStart"/>
      <w:r w:rsidRPr="008F2D13">
        <w:t>r_xy</w:t>
      </w:r>
      <w:proofErr w:type="spellEnd"/>
      <w:r w:rsidRPr="008F2D13">
        <w:t xml:space="preserve"> = -0.4350 (истинный -0.43).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6551F0">
      <w:pPr>
        <w:pStyle w:val="2"/>
      </w:pPr>
      <w:bookmarkStart w:id="24" w:name="_Toc230556608"/>
      <w:r w:rsidRPr="008F2D13">
        <w:t>Проверка гипотезы о независимости</w:t>
      </w:r>
      <w:bookmarkEnd w:id="24"/>
    </w:p>
    <w:p w:rsidR="008F2D13" w:rsidRPr="008F2D13" w:rsidRDefault="008F2D13" w:rsidP="008F2D13">
      <w:pPr>
        <w:pStyle w:val="1-"/>
      </w:pPr>
      <w:r w:rsidRPr="008F2D13">
        <w:t>Проверяется гипотеза H0: случайные величины X и Y независимы (уровень значимости α = 0.05).</w:t>
      </w:r>
    </w:p>
    <w:p w:rsidR="008F2D13" w:rsidRPr="008F2D13" w:rsidRDefault="008F2D13" w:rsidP="008F2D13">
      <w:pPr>
        <w:pStyle w:val="1-"/>
      </w:pPr>
      <w:r w:rsidRPr="008F2D13">
        <w:t>Данные сгруппированы в двумерную таблицу частот (</w:t>
      </w:r>
      <w:proofErr w:type="spellStart"/>
      <w:r w:rsidRPr="008F2D13">
        <w:t>k_x</w:t>
      </w:r>
      <w:proofErr w:type="spellEnd"/>
      <w:r w:rsidRPr="008F2D13">
        <w:t xml:space="preserve"> = 10, </w:t>
      </w:r>
      <w:proofErr w:type="spellStart"/>
      <w:r w:rsidRPr="008F2D13">
        <w:t>k_y</w:t>
      </w:r>
      <w:proofErr w:type="spellEnd"/>
      <w:r w:rsidRPr="008F2D13">
        <w:t xml:space="preserve"> = 10).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[СЮДА ВСТАВИТЬ ТАБЛИЦУ ИЗ ФАЙЛА table_3_2_contingency.xlsx]</w:t>
      </w:r>
    </w:p>
    <w:p w:rsidR="008F2D13" w:rsidRPr="008F2D13" w:rsidRDefault="008F2D13" w:rsidP="008F2D13">
      <w:pPr>
        <w:pStyle w:val="1-"/>
      </w:pPr>
      <w:r w:rsidRPr="008F2D13">
        <w:t>Название: Таблица 6 — Двумерная таблица сопряженности (Таблица частот)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Статистика критерия: χ²_набл = 171.9259.</w:t>
      </w:r>
    </w:p>
    <w:p w:rsidR="008F2D13" w:rsidRPr="008F2D13" w:rsidRDefault="008F2D13" w:rsidP="008F2D13">
      <w:pPr>
        <w:pStyle w:val="1-"/>
      </w:pPr>
      <w:r w:rsidRPr="008F2D13">
        <w:t>Степени свободы: f = (</w:t>
      </w:r>
      <w:proofErr w:type="spellStart"/>
      <w:r w:rsidRPr="008F2D13">
        <w:t>k_x</w:t>
      </w:r>
      <w:proofErr w:type="spellEnd"/>
      <w:r w:rsidRPr="008F2D13">
        <w:t xml:space="preserve"> - </w:t>
      </w:r>
      <w:proofErr w:type="gramStart"/>
      <w:r w:rsidRPr="008F2D13">
        <w:t>1)(</w:t>
      </w:r>
      <w:proofErr w:type="spellStart"/>
      <w:proofErr w:type="gramEnd"/>
      <w:r w:rsidRPr="008F2D13">
        <w:t>k_y</w:t>
      </w:r>
      <w:proofErr w:type="spellEnd"/>
      <w:r w:rsidRPr="008F2D13">
        <w:t xml:space="preserve"> - 1) = 9 * 9 = 81. Критическое значение χ²_крит = 103.0095.</w:t>
      </w:r>
    </w:p>
    <w:p w:rsidR="008F2D13" w:rsidRPr="008F2D13" w:rsidRDefault="008F2D13" w:rsidP="008F2D13">
      <w:pPr>
        <w:pStyle w:val="1-"/>
      </w:pPr>
      <w:r w:rsidRPr="008F2D13">
        <w:lastRenderedPageBreak/>
        <w:t>Вывод: так как χ²_</w:t>
      </w:r>
      <w:proofErr w:type="gramStart"/>
      <w:r w:rsidRPr="008F2D13">
        <w:t>набл &gt;</w:t>
      </w:r>
      <w:proofErr w:type="gramEnd"/>
      <w:r w:rsidRPr="008F2D13">
        <w:t xml:space="preserve"> χ²_крит, гипотеза о независимости отвергается. Величины статистически зависимы. Это полностью закономерно, так как истинный коэффициент корреляции ρ = -0.43 ≠ 0.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6551F0">
      <w:pPr>
        <w:pStyle w:val="2"/>
      </w:pPr>
      <w:bookmarkStart w:id="25" w:name="_Toc230556609"/>
      <w:r w:rsidRPr="008F2D13">
        <w:t>Эмпирические уравнения регрессии</w:t>
      </w:r>
      <w:bookmarkEnd w:id="25"/>
    </w:p>
    <w:p w:rsidR="008F2D13" w:rsidRPr="008F2D13" w:rsidRDefault="008F2D13" w:rsidP="008F2D13">
      <w:pPr>
        <w:pStyle w:val="1-"/>
      </w:pPr>
      <w:r w:rsidRPr="008F2D13">
        <w:t>Уравнение регрессии Y на X:</w:t>
      </w:r>
    </w:p>
    <w:p w:rsidR="008F2D13" w:rsidRPr="008F2D13" w:rsidRDefault="008F2D13" w:rsidP="008F2D13">
      <w:pPr>
        <w:pStyle w:val="1-"/>
      </w:pPr>
      <w:proofErr w:type="spellStart"/>
      <w:r w:rsidRPr="008F2D13">
        <w:t>y_hat</w:t>
      </w:r>
      <w:proofErr w:type="spellEnd"/>
      <w:r w:rsidRPr="008F2D13">
        <w:t xml:space="preserve"> = 3.4530 - 0.2434 * X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Уравнение регрессии X на Y:</w:t>
      </w:r>
    </w:p>
    <w:p w:rsidR="008F2D13" w:rsidRPr="008F2D13" w:rsidRDefault="008F2D13" w:rsidP="008F2D13">
      <w:pPr>
        <w:pStyle w:val="1-"/>
      </w:pPr>
      <w:proofErr w:type="spellStart"/>
      <w:r w:rsidRPr="008F2D13">
        <w:t>x_hat</w:t>
      </w:r>
      <w:proofErr w:type="spellEnd"/>
      <w:r w:rsidRPr="008F2D13">
        <w:t xml:space="preserve"> = 3.1393 - 0.7773 * Y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Отрицательный наклон обеих прямых регрессии логично соответствует отрицательному коэффициенту корреляции. Выборочные значения и линии регрессии показаны на рисунке 3.</w:t>
      </w:r>
    </w:p>
    <w:p w:rsidR="008F2D13" w:rsidRPr="008F2D13" w:rsidRDefault="008F2D13" w:rsidP="008F2D13">
      <w:pPr>
        <w:pStyle w:val="1-"/>
      </w:pPr>
    </w:p>
    <w:p w:rsidR="008F2D13" w:rsidRPr="008F2D13" w:rsidRDefault="008F2D13" w:rsidP="008F2D13">
      <w:pPr>
        <w:pStyle w:val="1-"/>
      </w:pPr>
      <w:r w:rsidRPr="008F2D13">
        <w:t>[СЮДА ВСТАВИТЬ КАРТИНКУ task3_regression.png]</w:t>
      </w:r>
    </w:p>
    <w:p w:rsidR="008F2D13" w:rsidRDefault="008F2D13" w:rsidP="008F2D13">
      <w:pPr>
        <w:pStyle w:val="1-"/>
        <w:rPr>
          <w:b/>
          <w:bCs/>
          <w:caps/>
        </w:rPr>
      </w:pPr>
      <w:r w:rsidRPr="008F2D13">
        <w:t>Подпись: Рисунок 3 — Выборочные значения (X, Y) и эмпирические прямые регрессии</w:t>
      </w:r>
      <w:r w:rsidRPr="008F2D13">
        <w:rPr>
          <w:caps/>
        </w:rPr>
        <w:t xml:space="preserve"> </w:t>
      </w:r>
    </w:p>
    <w:p w:rsidR="0075144C" w:rsidRDefault="0075144C" w:rsidP="006551F0">
      <w:pPr>
        <w:pStyle w:val="afc"/>
      </w:pPr>
      <w:bookmarkStart w:id="26" w:name="_Toc230556610"/>
      <w:r>
        <w:lastRenderedPageBreak/>
        <w:t>БИБЛИОГРАФИЧЕСКИЙ СПИСОК</w:t>
      </w:r>
      <w:bookmarkEnd w:id="26"/>
    </w:p>
    <w:p w:rsidR="0075144C" w:rsidRDefault="0075144C" w:rsidP="006551F0">
      <w:pPr>
        <w:pStyle w:val="a0"/>
      </w:pPr>
      <w:proofErr w:type="spellStart"/>
      <w:r>
        <w:t>Тараскин</w:t>
      </w:r>
      <w:proofErr w:type="spellEnd"/>
      <w:r>
        <w:t xml:space="preserve"> А.Ф. Статистическое моделирование и метод Монте-Карло: Учебное пособие / Самарский гос. </w:t>
      </w:r>
      <w:proofErr w:type="spellStart"/>
      <w:r>
        <w:t>аэрокосм</w:t>
      </w:r>
      <w:proofErr w:type="spellEnd"/>
      <w:r>
        <w:t>. ун-т. — Самара, 1997.</w:t>
      </w:r>
    </w:p>
    <w:p w:rsidR="0075144C" w:rsidRDefault="0075144C" w:rsidP="006551F0">
      <w:pPr>
        <w:pStyle w:val="a0"/>
      </w:pPr>
      <w:r>
        <w:t>Коломиец Э.И. Математическая статистика: Метод. указания к решению задач / Куйбышев. авиац. ин-т. — Куйбышев, 1990.</w:t>
      </w:r>
    </w:p>
    <w:p w:rsidR="0075144C" w:rsidRDefault="0075144C" w:rsidP="006551F0">
      <w:pPr>
        <w:pStyle w:val="a0"/>
      </w:pPr>
      <w:r>
        <w:t>Ивченко Г.И., Медведев Ю.И. Математическая статистика. — М.: Высшая школа, 1984.</w:t>
      </w:r>
    </w:p>
    <w:p w:rsidR="0075144C" w:rsidRDefault="0075144C" w:rsidP="006551F0">
      <w:pPr>
        <w:pStyle w:val="a0"/>
      </w:pPr>
      <w:proofErr w:type="spellStart"/>
      <w:r>
        <w:t>Бендат</w:t>
      </w:r>
      <w:proofErr w:type="spellEnd"/>
      <w:r>
        <w:t xml:space="preserve"> Дж., </w:t>
      </w:r>
      <w:proofErr w:type="spellStart"/>
      <w:r>
        <w:t>Пирсол</w:t>
      </w:r>
      <w:proofErr w:type="spellEnd"/>
      <w:r>
        <w:t xml:space="preserve"> А. Прикладной анализ случайных данных. — М.: Мир, 1989.</w:t>
      </w:r>
    </w:p>
    <w:p w:rsidR="0075144C" w:rsidRDefault="0075144C" w:rsidP="0075144C">
      <w:r>
        <w:br w:type="page"/>
      </w:r>
    </w:p>
    <w:p w:rsidR="0075144C" w:rsidRDefault="0075144C" w:rsidP="006551F0">
      <w:pPr>
        <w:pStyle w:val="aff2"/>
      </w:pPr>
      <w:bookmarkStart w:id="27" w:name="_Toc230556611"/>
      <w:r>
        <w:lastRenderedPageBreak/>
        <w:t>ПРИЛОЖЕНИЕ А</w:t>
      </w:r>
      <w:bookmarkEnd w:id="27"/>
    </w:p>
    <w:p w:rsidR="0075144C" w:rsidRDefault="0075144C" w:rsidP="006551F0">
      <w:pPr>
        <w:pStyle w:val="24"/>
      </w:pPr>
      <w:bookmarkStart w:id="28" w:name="_Toc230556612"/>
      <w:r>
        <w:t>Код программы и результаты моделирования для раздела 1</w:t>
      </w:r>
      <w:bookmarkEnd w:id="28"/>
    </w:p>
    <w:p w:rsidR="0075144C" w:rsidRDefault="006551F0" w:rsidP="006551F0">
      <w:pPr>
        <w:pStyle w:val="24"/>
      </w:pPr>
      <w:bookmarkStart w:id="29" w:name="_Toc230556613"/>
      <w:r>
        <w:t>А.1. Текст программы для задания 1</w:t>
      </w:r>
      <w:bookmarkEnd w:id="29"/>
    </w:p>
    <w:p w:rsidR="0075144C" w:rsidRDefault="0075144C" w:rsidP="0075144C"/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numpy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as np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matplotlib.pyplot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scipy.stats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norm, chi2, t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np.random.seed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42)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 = 425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 = 1.6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sigma2 = 9.1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sigma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(sigma2)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gamma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0.95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alpha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0.001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X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np.random.normal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a, sigma, n)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k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1 + 3.32 * np.log10(n)) + 1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(X)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s2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(X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 ** 2)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S2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np.var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(X,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sigma2_hat = s2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t.ppf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(1 + gamma) / 2, n - 1)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(S2) /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(n)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- delta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delta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chi_left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chi2.ppf(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(1 - gamma) / 2, n - 1)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chi_right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chi2.ppf(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(1 + gamma) / 2, n - 1)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(n - 1) * S2 /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chi_right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(n - 1) * S2 /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chi_left</w:t>
      </w:r>
      <w:proofErr w:type="spellEnd"/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edges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np.histogram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(X, bins=k)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edges[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1] - edges[0]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rows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range(k):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norm.cdf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+ 1],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(S2))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norm.cdf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(S2))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n * p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mid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] + 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+ 1]) / 2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h_k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 / (n *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f_mid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norm.pdf(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mid,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(S2))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) ** 2 /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if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else 0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rows.append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edges[i+1],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]/n,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h_k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f_mid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p,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r_params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2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k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r_params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- 1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chi2.ppf(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1 - alpha,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"=" * 110)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"РАЗДЕЛ 1. НОРМАЛЬНОЕ РАСПРЕДЕЛЕНИЕ")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"=" * 110)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nИсходные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данные: n={n}, a={a}, sigma^2={sigma2},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}\n")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"1.2. Выборочные числовые характеристики")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Выборочное среднее:       x̄  = {x_mean:.4f}  (истинное a = {a})")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Выборочная дисперсия:     s²  = {s2:.4f}  (истинная σ² = {sigma2})")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Несмещённая дисперсия:    S²  = {S2:.4f}")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"\n1.3. Оценки ММП")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â   = x̄ = {a_hat:.4f}  (смещённая оценка)")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σ̂²  = s² = {sigma2_hat:.4f}  (смещённая оценка)")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S²  = {S2:.4f}  (несмещённая оценка дисперсии)")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f"\n1.4. Доверительные интервалы (γ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Квантиль t_(1+γ)/2, n-1 = {t_crit:.4f},  Δ = {delta:.4f}")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ДИ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M(X):  ({left_m:.4f};  {right_m:.4f})")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a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right_m</w:t>
      </w:r>
      <w:proofErr w:type="spellEnd"/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f"  Истинное a = {a} {'накрывается'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'НЕ накрывается'} доверительным интервалом.")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χ²_{{(1+γ)/2, n-1}} = {chi_right:.4f},  χ²_{{(1-γ)/2, n-1}} = {chi_left:.4f}")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ДИ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D(X):  ({left_d:.4f};  {right_d:.4f})")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sigma2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right_d</w:t>
      </w:r>
      <w:proofErr w:type="spellEnd"/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f"  Истинное σ² = {sigma2} {'накрывается'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'НЕ накрывается'} доверительным интервалом.")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f"\n1.5. Критерий χ² Пирсона (α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Число интервалов N = {k}, степени свободы f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75144C" w:rsidRDefault="0075144C" w:rsidP="0075144C"/>
    <w:p w:rsidR="0075144C" w:rsidRDefault="0075144C" w:rsidP="0075144C">
      <w:proofErr w:type="spellStart"/>
      <w:r>
        <w:rPr>
          <w:rFonts w:ascii="Courier New" w:eastAsia="Courier New" w:hAnsi="Courier New" w:cs="Courier New"/>
          <w:sz w:val="18"/>
          <w:szCs w:val="18"/>
        </w:rPr>
        <w:t>col_w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[22, 6, 8, 10, 10, 10, 8, 8, 10]</w:t>
      </w:r>
    </w:p>
    <w:p w:rsidR="0075144C" w:rsidRDefault="0075144C" w:rsidP="0075144C"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(f"{'Интервал':&lt;22}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':&gt;6}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/n':&gt;8}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':&gt;10} "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        f"{'f(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)':&gt;10}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':&gt;10}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n·pk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':&gt;8} {'Σ':&gt;10}")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header)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"-" * 100)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row in rows: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a0, a1, nu,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h,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p,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row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print(f"  [{a0:7.4f}; {a1:7.4f})  {nu:&gt;6}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:&gt;8.4f}  {h:&gt;10.4f}  "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f"{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  {p:&gt;10.4f}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:&gt;8.2f}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:&gt;10.4f}")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nu;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"-" * 100)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print(f"  {'</w:t>
      </w:r>
      <w:r>
        <w:rPr>
          <w:rFonts w:ascii="Courier New" w:eastAsia="Courier New" w:hAnsi="Courier New" w:cs="Courier New"/>
          <w:sz w:val="18"/>
          <w:szCs w:val="18"/>
        </w:rPr>
        <w:t>Сумма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':&lt;22}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:&gt;6}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:&gt;8.4f}  {'':&gt;10}  {'':&gt;10}  {'':&gt;10}  "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:&gt;8.2f}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:&gt;10.4f}")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f"\n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²_{{1-</w:t>
      </w:r>
      <w:r>
        <w:rPr>
          <w:rFonts w:ascii="Courier New" w:eastAsia="Courier New" w:hAnsi="Courier New" w:cs="Courier New"/>
          <w:sz w:val="18"/>
          <w:szCs w:val="18"/>
        </w:rPr>
        <w:t>α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; f}} =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²_{{{1-alpha};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}}} = {chi_crit:.4f}")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&lt;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  =&gt;  </w:t>
      </w:r>
      <w:r>
        <w:rPr>
          <w:rFonts w:ascii="Courier New" w:eastAsia="Courier New" w:hAnsi="Courier New" w:cs="Courier New"/>
          <w:sz w:val="18"/>
          <w:szCs w:val="18"/>
        </w:rPr>
        <w:t>Гипотеза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H₀ </w:t>
      </w:r>
      <w:r>
        <w:rPr>
          <w:rFonts w:ascii="Courier New" w:eastAsia="Courier New" w:hAnsi="Courier New" w:cs="Courier New"/>
          <w:sz w:val="18"/>
          <w:szCs w:val="18"/>
        </w:rPr>
        <w:t>о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нормальном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законе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ПРИНИМАЕТСЯ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&gt;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  =&gt;  </w:t>
      </w:r>
      <w:r>
        <w:rPr>
          <w:rFonts w:ascii="Courier New" w:eastAsia="Courier New" w:hAnsi="Courier New" w:cs="Courier New"/>
          <w:sz w:val="18"/>
          <w:szCs w:val="18"/>
        </w:rPr>
        <w:t>Гипотеза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H₀ </w:t>
      </w:r>
      <w:r>
        <w:rPr>
          <w:rFonts w:ascii="Courier New" w:eastAsia="Courier New" w:hAnsi="Courier New" w:cs="Courier New"/>
          <w:sz w:val="18"/>
          <w:szCs w:val="18"/>
        </w:rPr>
        <w:t>о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нормальном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законе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ОТВЕРГАЕТСЯ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fig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ax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plt.subplots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figsize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=(10, 5))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(X, bins=k, density=True, alpha=0.55, color='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steelblue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edgecolor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='white', label='</w:t>
      </w:r>
      <w:r>
        <w:rPr>
          <w:rFonts w:ascii="Courier New" w:eastAsia="Courier New" w:hAnsi="Courier New" w:cs="Courier New"/>
          <w:sz w:val="18"/>
          <w:szCs w:val="18"/>
        </w:rPr>
        <w:t>Гистограмма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np.linspace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min(X), max(X), 1000)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norm.pdf(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a, sigma), 'r-', linewidth=2, label=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({a}, {sigma2})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теор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.')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norm.pdf(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(S2)), 'g--', linewidth=1.5, label=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({a_hat:.3f}, {S2:.3f}) </w:t>
      </w:r>
      <w:r>
        <w:rPr>
          <w:rFonts w:ascii="Courier New" w:eastAsia="Courier New" w:hAnsi="Courier New" w:cs="Courier New"/>
          <w:sz w:val="18"/>
          <w:szCs w:val="18"/>
        </w:rPr>
        <w:t>оценка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ax.set_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title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Раздел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1. </w:t>
      </w:r>
      <w:r>
        <w:rPr>
          <w:rFonts w:ascii="Courier New" w:eastAsia="Courier New" w:hAnsi="Courier New" w:cs="Courier New"/>
          <w:sz w:val="18"/>
          <w:szCs w:val="18"/>
        </w:rPr>
        <w:t>Нормальное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распределение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N({a}, {sigma2}), n={n}')</w:t>
      </w:r>
    </w:p>
    <w:p w:rsidR="0075144C" w:rsidRPr="006901D5" w:rsidRDefault="0075144C" w:rsidP="0075144C">
      <w:pPr>
        <w:rPr>
          <w:lang w:val="en-US"/>
        </w:rPr>
      </w:pPr>
      <w:proofErr w:type="spellStart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ax.set_</w:t>
      </w:r>
      <w:proofErr w:type="gramStart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xlabel</w:t>
      </w:r>
      <w:proofErr w:type="spellEnd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'x')</w:t>
      </w:r>
    </w:p>
    <w:p w:rsidR="0075144C" w:rsidRPr="006901D5" w:rsidRDefault="0075144C" w:rsidP="0075144C">
      <w:pPr>
        <w:rPr>
          <w:lang w:val="en-US"/>
        </w:rPr>
      </w:pPr>
      <w:proofErr w:type="spellStart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ax.set_</w:t>
      </w:r>
      <w:proofErr w:type="gramStart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ylabel</w:t>
      </w:r>
      <w:proofErr w:type="spellEnd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6901D5">
        <w:rPr>
          <w:rFonts w:ascii="Courier New" w:eastAsia="Courier New" w:hAnsi="Courier New" w:cs="Courier New"/>
          <w:sz w:val="18"/>
          <w:szCs w:val="18"/>
          <w:lang w:val="en-US"/>
        </w:rPr>
        <w:t>'f(x)')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ax.legend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ax.grid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True, alpha=0.3)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plt.tight_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layout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'razdel1_histogram.png', dpi=150)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"\n  Рисунок 1 — Гистограмма и теоретическая плотность нормального распределения")</w:t>
      </w:r>
    </w:p>
    <w:p w:rsidR="0075144C" w:rsidRDefault="0075144C" w:rsidP="0075144C"/>
    <w:p w:rsidR="0075144C" w:rsidRDefault="0075144C" w:rsidP="0075144C"/>
    <w:p w:rsidR="0075144C" w:rsidRDefault="0075144C" w:rsidP="006551F0">
      <w:pPr>
        <w:pStyle w:val="24"/>
      </w:pPr>
      <w:bookmarkStart w:id="30" w:name="_Toc230556614"/>
      <w:r>
        <w:t>А.2. Результаты выполнения программы</w:t>
      </w:r>
      <w:bookmarkEnd w:id="30"/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Выборочное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среднее: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x̄  = 1.6957  (истинное a = 1.6)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Выборочная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дисперсия: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s²  = 8.3860  (истинная σ² = 9.1)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Несмещённая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дисперсия: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S²  = 8.4058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1.3. Оценки ММП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â   = x̄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1.6957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смещённая оценка)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σ̂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²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s² = 8.3860  (смещённая оценка)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²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8.4058  (несмещённая оценка дисперсии)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1.4. Доверительные интервалы (γ = 0.95)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Квантиль t_(1+γ)/2, n-1 = 1.9656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,  Δ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0.2764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ДИ для M(X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1.4193;  1.9722)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Истинное a = 1.6 накрывается доверительным интервалом.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χ²_{(1+γ)/2, n-1} = 482.9451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,  χ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²_{(1-γ)/2, n-1} = 368.8422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ДИ для D(X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7.3798;  9.6628)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Истинное σ² = 9.1 накрывается доверительным интервалом.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1.5. Критерий χ² Пирсона (α = 0.001)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Число интервалов N = 10, степени свободы f = 7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Интервал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n·pk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Σ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----------------------------------------------------------------------------------------------------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[-8.1777; -6.0377)       2    0.0047      0.0022      0.0014      0.0035      1.48      0.1793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[-6.0377; -3.8977)       8    0.0188      0.0088      0.0098      0.0230      9.79      0.3262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[-3.8977; -1.7577)      39    0.0918      0.0429      0.0407      0.0899     38.23      0.0156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[-1.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7577;  0.3823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     95    0.2235      0.1045      0.0981      0.2085     88.60      0.4626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[ 0.3823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2.5223)     117    0.2753      0.1286      0.1371      0.2869    121.95      0.2011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[ 2.5223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4.6623)     106    0.2494      0.1165      0.1111      0.2347     99.74      0.3929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[ 4.6623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6.8023)      38    0.0894      0.0418      0.0522      0.1140     48.46      2.2562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[ 6.8023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8.9422)      17    0.0400      0.0187      0.0142      0.0329     13.97      0.6567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[ 8.9422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11.0822)       2    0.0047      0.0022      0.0022      0.0056      2.39      0.0628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[11.0822; 13.2222)       1    0.0024      0.0011      0.0002      0.0006      0.24      2.3858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----------------------------------------------------------------------------------------------------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Сумма                     425    1.0000                                        424.84      6.9391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χ²_набл = 6.9391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χ²_крит = χ²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1-α; f} = χ²_{0.999; 7} = 24.3219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χ²_набл = 6.9391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 χ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²_крит = 24.3219  =&gt;  Гипотеза H₀ о нормальном законе ПРИНИМАЕТСЯ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Рисунок 1 — Гистограмма и теоретическая плотность нормального распределения</w:t>
      </w:r>
    </w:p>
    <w:p w:rsidR="0075144C" w:rsidRDefault="0075144C" w:rsidP="0075144C"/>
    <w:p w:rsidR="0075144C" w:rsidRDefault="0075144C" w:rsidP="0075144C">
      <w:r>
        <w:br w:type="page"/>
      </w:r>
    </w:p>
    <w:p w:rsidR="0075144C" w:rsidRDefault="0075144C" w:rsidP="006551F0">
      <w:pPr>
        <w:pStyle w:val="aff2"/>
      </w:pPr>
      <w:bookmarkStart w:id="31" w:name="_Toc230556615"/>
      <w:r>
        <w:lastRenderedPageBreak/>
        <w:t>ПРИЛОЖЕНИЕ Б</w:t>
      </w:r>
      <w:bookmarkEnd w:id="31"/>
    </w:p>
    <w:p w:rsidR="0075144C" w:rsidRDefault="0075144C" w:rsidP="006551F0">
      <w:pPr>
        <w:pStyle w:val="24"/>
      </w:pPr>
      <w:bookmarkStart w:id="32" w:name="_Toc230556616"/>
      <w:r>
        <w:t>Код программы и результаты моделирования для раздела 2</w:t>
      </w:r>
      <w:bookmarkEnd w:id="32"/>
    </w:p>
    <w:p w:rsidR="0075144C" w:rsidRDefault="0075144C" w:rsidP="006551F0">
      <w:pPr>
        <w:pStyle w:val="24"/>
      </w:pPr>
      <w:bookmarkStart w:id="33" w:name="_Toc230556617"/>
      <w:r>
        <w:t xml:space="preserve">Б.1. Текст программы </w:t>
      </w:r>
      <w:r w:rsidR="006551F0">
        <w:t>для задания 2</w:t>
      </w:r>
      <w:bookmarkEnd w:id="33"/>
    </w:p>
    <w:p w:rsidR="0075144C" w:rsidRDefault="0075144C" w:rsidP="0075144C"/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numpy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as np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matplotlib.pyplot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scipy.stats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laplace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chi2, norm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np.random.seed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42)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 = 2.5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 = 2.0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alpha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0.05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gamma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0.99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 = 400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scale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1 / a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Y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np.random.laplace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=b, scale=scale, size=n)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k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1 + 3.32 * np.log10(n)) + 1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MX_true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b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DX_true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2 / (a ** 2)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(Y)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s2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np.var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(Y)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S2_unb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np.var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(Y,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2 / s2)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u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norm.ppf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(1 + gamma) / 2)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u *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s2 / n)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delta_m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delta_m</w:t>
      </w:r>
      <w:proofErr w:type="spellEnd"/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mu4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(Y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 ** 4)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u *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(mu4 - s2 ** 2) / n)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s2 -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delta_d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s2 +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delta_d</w:t>
      </w:r>
      <w:proofErr w:type="spellEnd"/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edges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np.histogram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(Y, bins=k)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edges[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1] - edges[0]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rows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range(k):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laplace.cdf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+ 1],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scale=1/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)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laplace.cdf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scale=1/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n * p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mid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] + 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+ 1]) / 2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h_k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 / (n *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delta_u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f_mid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laplace.pdf(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mid,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scale=1/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) ** 2 /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if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else 0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rows.append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(edges[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edges[i+1],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]/n,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h_k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f_mid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p,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np_i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contrib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r_params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2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df</w:t>
      </w:r>
      <w:proofErr w:type="spellEnd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k -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r_params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- 1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chi2.ppf(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1 - alpha,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2F781D" w:rsidRDefault="0075144C" w:rsidP="0075144C">
      <w:pPr>
        <w:rPr>
          <w:lang w:val="en-US"/>
        </w:rPr>
      </w:pP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"=" * 110)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"РАЗДЕЛ 2. ОБЩЕЕ РАСПРЕДЕЛЕНИЕ ЛАПЛАСА")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"=" * 110)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nИсходные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данные: n={n}, a={a}, b={b},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}\n")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>
        <w:rPr>
          <w:rFonts w:ascii="Courier New" w:eastAsia="Courier New" w:hAnsi="Courier New" w:cs="Courier New"/>
          <w:sz w:val="18"/>
          <w:szCs w:val="18"/>
        </w:rPr>
        <w:t>Плотность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 f(x) = (a/2)·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exp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(-a·|x-b|),  M(X) = b,  D(X) = 2/a²")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f"Аналитические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характеристики: M(X)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MX_true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 D(X) = {DX_true:.4f}\n")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"2.2. Оценки параметров методом моментов")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b̂ = ȳ       = {b_hat:.4f}  (истинное b = {b})")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f"  â = √(2/s²) = {a_hat:.4f}  (</w:t>
      </w:r>
      <w:r>
        <w:rPr>
          <w:rFonts w:ascii="Courier New" w:eastAsia="Courier New" w:hAnsi="Courier New" w:cs="Courier New"/>
          <w:sz w:val="18"/>
          <w:szCs w:val="18"/>
        </w:rPr>
        <w:t>истинное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a = {a})")</w:t>
      </w:r>
    </w:p>
    <w:p w:rsidR="0075144C" w:rsidRPr="002F781D" w:rsidRDefault="0075144C" w:rsidP="0075144C">
      <w:pPr>
        <w:rPr>
          <w:lang w:val="en-US"/>
        </w:rPr>
      </w:pP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"\n2.3. Точечные оценки МО и дисперсии")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f"  ȳ  = {y_mean:.4f}  (</w:t>
      </w:r>
      <w:r>
        <w:rPr>
          <w:rFonts w:ascii="Courier New" w:eastAsia="Courier New" w:hAnsi="Courier New" w:cs="Courier New"/>
          <w:sz w:val="18"/>
          <w:szCs w:val="18"/>
        </w:rPr>
        <w:t>истинное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M(Y) =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MX_true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})")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f"  s² = {s2:.4f}  (</w:t>
      </w:r>
      <w:r>
        <w:rPr>
          <w:rFonts w:ascii="Courier New" w:eastAsia="Courier New" w:hAnsi="Courier New" w:cs="Courier New"/>
          <w:sz w:val="18"/>
          <w:szCs w:val="18"/>
        </w:rPr>
        <w:t>истинная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D(Y) = {DX_true:.4f})")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f"  S² = {S2_unb:.4f}  (</w:t>
      </w:r>
      <w:r>
        <w:rPr>
          <w:rFonts w:ascii="Courier New" w:eastAsia="Courier New" w:hAnsi="Courier New" w:cs="Courier New"/>
          <w:sz w:val="18"/>
          <w:szCs w:val="18"/>
        </w:rPr>
        <w:t>несмещённая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оценка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)")</w:t>
      </w:r>
    </w:p>
    <w:p w:rsidR="0075144C" w:rsidRPr="002F781D" w:rsidRDefault="0075144C" w:rsidP="0075144C">
      <w:pPr>
        <w:rPr>
          <w:lang w:val="en-US"/>
        </w:rPr>
      </w:pP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f"\n2.4. Доверительные интервалы (γ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Квантиль z_(1+γ)/2 = {u:.4f},  Δ_М = {delta_m:.4f}")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ДИ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M(Y):  ({left_m:.4f};  {right_m:.4f})")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left_m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MX_true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right_m</w:t>
      </w:r>
      <w:proofErr w:type="spellEnd"/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Истинное M(Y)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MX_true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{'накрывается'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'НЕ накрывается'} доверительным интервалом.")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μ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₄ = {mu4:.4f},  </w:t>
      </w:r>
      <w:r>
        <w:rPr>
          <w:rFonts w:ascii="Courier New" w:eastAsia="Courier New" w:hAnsi="Courier New" w:cs="Courier New"/>
          <w:sz w:val="18"/>
          <w:szCs w:val="18"/>
        </w:rPr>
        <w:t>Δ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_D = {delta_d:.4f}")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ДИ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D(Y):  ({left_d:.4f};  {right_d:.4f})")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in_d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left_d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DX_true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right_d</w:t>
      </w:r>
      <w:proofErr w:type="spellEnd"/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f"  Истинное D(Y) = {DX_true:.4f} {'накрывается'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in_d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'НЕ накрывается'} доверительным интервалом.")</w:t>
      </w:r>
    </w:p>
    <w:p w:rsidR="0075144C" w:rsidRDefault="0075144C" w:rsidP="0075144C"/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f"\n2.5. Критерий χ² Пирсона (α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f"  Число интервалов N = {k}, степени свободы f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75144C" w:rsidRDefault="0075144C" w:rsidP="0075144C"/>
    <w:p w:rsidR="0075144C" w:rsidRDefault="0075144C" w:rsidP="0075144C"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(f"{'Интервал':&lt;22}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':&gt;6}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/n':&gt;8}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':&gt;10} "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        f"{'f(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)':&gt;10}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':&gt;10}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n·pk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':&gt;8} {'Σ':&gt;10}")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header)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"-" * 100)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0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row in rows: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a0, a1, nu,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h,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p,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row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print(f"  [{a0:7.4f}; {a1:7.4f})  {nu:&gt;6}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:&gt;8.4f}  {h:&gt;10.4f}  "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f"{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fmid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  {p:&gt;10.4f}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:&gt;8.2f}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:&gt;10.4f}")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nu;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</w:t>
      </w:r>
      <w:proofErr w:type="spellEnd"/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"-" * 100)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print(f"  {'</w:t>
      </w:r>
      <w:r>
        <w:rPr>
          <w:rFonts w:ascii="Courier New" w:eastAsia="Courier New" w:hAnsi="Courier New" w:cs="Courier New"/>
          <w:sz w:val="18"/>
          <w:szCs w:val="18"/>
        </w:rPr>
        <w:t>Сумма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':&lt;22}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sum_nu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:&gt;6}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sum_rel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:&gt;8.4f}  {'':&gt;10}  {'':&gt;10}  {'':&gt;10}  "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sum_npk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:&gt;8.2f} 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sum_chi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:&gt;10.4f}")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f"\n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²_{{{1-alpha}; {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}}} = {chi_crit:.4f}")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&lt;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  =&gt;  </w:t>
      </w:r>
      <w:r>
        <w:rPr>
          <w:rFonts w:ascii="Courier New" w:eastAsia="Courier New" w:hAnsi="Courier New" w:cs="Courier New"/>
          <w:sz w:val="18"/>
          <w:szCs w:val="18"/>
        </w:rPr>
        <w:t>Гипотеза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H₀ </w:t>
      </w:r>
      <w:r>
        <w:rPr>
          <w:rFonts w:ascii="Courier New" w:eastAsia="Courier New" w:hAnsi="Courier New" w:cs="Courier New"/>
          <w:sz w:val="18"/>
          <w:szCs w:val="18"/>
        </w:rPr>
        <w:t>о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законе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Лапласа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ПРИНИМАЕТСЯ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r>
        <w:rPr>
          <w:rFonts w:ascii="Courier New" w:eastAsia="Courier New" w:hAnsi="Courier New" w:cs="Courier New"/>
          <w:sz w:val="18"/>
          <w:szCs w:val="18"/>
        </w:rPr>
        <w:t>набл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&gt; </w:t>
      </w:r>
      <w:r>
        <w:rPr>
          <w:rFonts w:ascii="Courier New" w:eastAsia="Courier New" w:hAnsi="Courier New" w:cs="Courier New"/>
          <w:sz w:val="18"/>
          <w:szCs w:val="18"/>
        </w:rPr>
        <w:t>χ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²_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  =&gt;  </w:t>
      </w:r>
      <w:r>
        <w:rPr>
          <w:rFonts w:ascii="Courier New" w:eastAsia="Courier New" w:hAnsi="Courier New" w:cs="Courier New"/>
          <w:sz w:val="18"/>
          <w:szCs w:val="18"/>
        </w:rPr>
        <w:t>Гипотеза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H₀ </w:t>
      </w:r>
      <w:r>
        <w:rPr>
          <w:rFonts w:ascii="Courier New" w:eastAsia="Courier New" w:hAnsi="Courier New" w:cs="Courier New"/>
          <w:sz w:val="18"/>
          <w:szCs w:val="18"/>
        </w:rPr>
        <w:t>о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законе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Лапласа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ОТВЕРГАЕТСЯ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75144C" w:rsidRPr="002F781D" w:rsidRDefault="0075144C" w:rsidP="0075144C">
      <w:pPr>
        <w:rPr>
          <w:lang w:val="en-US"/>
        </w:rPr>
      </w:pPr>
    </w:p>
    <w:p w:rsidR="0075144C" w:rsidRPr="002F781D" w:rsidRDefault="0075144C" w:rsidP="0075144C">
      <w:pPr>
        <w:rPr>
          <w:lang w:val="en-US"/>
        </w:rPr>
      </w:pP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fig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ax =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plt.subplots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figsize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=(10, 5))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ax.hist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(Y, bins=k, density=True, alpha=0.55, color='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steelblue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edgecolor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='white', label='</w:t>
      </w:r>
      <w:r>
        <w:rPr>
          <w:rFonts w:ascii="Courier New" w:eastAsia="Courier New" w:hAnsi="Courier New" w:cs="Courier New"/>
          <w:sz w:val="18"/>
          <w:szCs w:val="18"/>
        </w:rPr>
        <w:t>Гистограмма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np.linspace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min(Y), max(Y), 1000)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laplace.pdf(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=b, scale=scale), 'r-', linewidth=2,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label=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Лаплас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(a={a}, b={b})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теор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.')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ax.plot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laplace.pdf(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x_line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loc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b_hat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, scale=1/</w:t>
      </w: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a_hat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), 'g--', linewidth=1.5,</w:t>
      </w:r>
    </w:p>
    <w:p w:rsidR="0075144C" w:rsidRPr="002F781D" w:rsidRDefault="0075144C" w:rsidP="0075144C">
      <w:pPr>
        <w:rPr>
          <w:lang w:val="en-US"/>
        </w:rPr>
      </w:pP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label=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Лаплас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(â={a_hat:.3f}, b̂={b_hat:.3f}) </w:t>
      </w:r>
      <w:r>
        <w:rPr>
          <w:rFonts w:ascii="Courier New" w:eastAsia="Courier New" w:hAnsi="Courier New" w:cs="Courier New"/>
          <w:sz w:val="18"/>
          <w:szCs w:val="18"/>
        </w:rPr>
        <w:t>оценка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ax.set_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title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Раздел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2. </w:t>
      </w:r>
      <w:r>
        <w:rPr>
          <w:rFonts w:ascii="Courier New" w:eastAsia="Courier New" w:hAnsi="Courier New" w:cs="Courier New"/>
          <w:sz w:val="18"/>
          <w:szCs w:val="18"/>
        </w:rPr>
        <w:t>Распределение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Лапласа</w:t>
      </w:r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 xml:space="preserve"> (a={a}, b={b}), n={n}')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ax.set_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xlabel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'y')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ax.set_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ylabel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'f(y)')</w:t>
      </w:r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ax.legend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ax.grid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True, alpha=0.3)</w:t>
      </w:r>
    </w:p>
    <w:p w:rsidR="0075144C" w:rsidRPr="002F781D" w:rsidRDefault="0075144C" w:rsidP="0075144C">
      <w:pPr>
        <w:rPr>
          <w:lang w:val="en-US"/>
        </w:rPr>
      </w:pPr>
      <w:proofErr w:type="spell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plt.tight_</w:t>
      </w:r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layout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2F781D" w:rsidRDefault="0075144C" w:rsidP="0075144C">
      <w:pPr>
        <w:rPr>
          <w:lang w:val="en-US"/>
        </w:rPr>
      </w:pPr>
      <w:proofErr w:type="spellStart"/>
      <w:proofErr w:type="gramStart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spell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2F781D">
        <w:rPr>
          <w:rFonts w:ascii="Courier New" w:eastAsia="Courier New" w:hAnsi="Courier New" w:cs="Courier New"/>
          <w:sz w:val="18"/>
          <w:szCs w:val="18"/>
          <w:lang w:val="en-US"/>
        </w:rPr>
        <w:t>'razdel2_histogram.png', dpi=150)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75144C" w:rsidRDefault="0075144C" w:rsidP="0075144C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"\n  Рисунок 2 — Гистограмма и теоретическая плотность распределения Лапласа")</w:t>
      </w:r>
    </w:p>
    <w:p w:rsidR="0075144C" w:rsidRDefault="0075144C" w:rsidP="0075144C"/>
    <w:p w:rsidR="0075144C" w:rsidRDefault="0075144C" w:rsidP="0075144C"/>
    <w:p w:rsidR="0075144C" w:rsidRDefault="0075144C" w:rsidP="0075144C">
      <w:pPr>
        <w:spacing w:after="120" w:line="360" w:lineRule="auto"/>
      </w:pPr>
      <w:r>
        <w:rPr>
          <w:b/>
          <w:bCs/>
        </w:rPr>
        <w:t>Б.2. Результаты выполнения программы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2.2. Оценки параметров методом моментов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b̂ = ȳ 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1.9766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истинное b = 2.0)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â = √(2/s²)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2.5945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истинное a = 2.5)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2.3. Точечные оценки МО и дисперсии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ȳ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1.9766  (истинное M(Y) = 2.0)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s²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0.2971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истинная D(Y) = 0.3200)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S²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0.2979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несмещённая оценка)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2.4. Доверительные интервалы (γ = 0.99)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Квантиль z_(1+γ)/2 = 2.5758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,  Δ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_М = 0.0702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ДИ для M(Y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1.9064;  2.0468)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Истинное M(Y) = 2.0 накрывается доверительным интервалом.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μ₄ = 0.3416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,  Δ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 = 0.0648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ДИ для D(Y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0.2323;  0.3619)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Истинное D(Y) = 0.3200 накрывается доверительным интервалом.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2.5. Критерий χ² Пирсона (α = 0.05)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Число интервалов N = 10, степени свободы f = 7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Интервал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νk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n·pk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Σ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----------------------------------------------------------------------------------------------------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[ 0.1628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0.5051)       4    0.0100      0.0292      0.0183      0.0065      2.59      0.7723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[ 0.5051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0.8474)      10    0.0250      0.0730      0.0444      0.0157      6.29      2.1940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[ 0.8474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1.1896)      17    0.0425      0.1242      0.1080      0.0382     15.28      0.1942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[ 1.1896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1.5319)      35    0.0875      0.2556      0.2625      0.0928     37.13      0.1220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[ 1.5319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1.8742)      87    0.2175      0.6355      0.6379      0.2256     90.23      0.1159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[ 1.8742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2.2165)     133    0.3325      0.9715      1.0855      0.3483    139.33      0.2875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[ 2.2165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2.5587)      63    0.1575      0.4602      0.4466      0.1579     63.18      0.0005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[ 2.5587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2.9010)      32    0.0800      0.2337      0.1838      0.0650     26.00      1.3867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[ 2.9010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3.2433)      15    0.0375      0.1096      0.0756      0.0267     10.70      1.7313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[ 3.2433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3.5855)       4    0.0100      0.0292      0.0311      0.0110      4.40      0.0366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----------------------------------------------------------------------------------------------------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Сумма                     400    1.0000                                        395.11      6.8410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χ²_набл = 6.8410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χ²_крит = χ²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0.95; 7} = 14.0671</w:t>
      </w:r>
    </w:p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χ²_набл = 6.8410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 χ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²_крит = 14.0671  =&gt;  Гипотеза H₀ о законе Лапласа ПРИНИМАЕТСЯ</w:t>
      </w:r>
    </w:p>
    <w:p w:rsidR="0075144C" w:rsidRDefault="0075144C" w:rsidP="0075144C"/>
    <w:p w:rsidR="0075144C" w:rsidRDefault="0075144C" w:rsidP="0075144C">
      <w:r>
        <w:rPr>
          <w:rFonts w:ascii="Courier New" w:eastAsia="Courier New" w:hAnsi="Courier New" w:cs="Courier New"/>
          <w:sz w:val="18"/>
          <w:szCs w:val="18"/>
        </w:rPr>
        <w:t xml:space="preserve">  Рисунок 2 — Гистограмма и теоретическая плотность распределения Лапласа</w:t>
      </w:r>
    </w:p>
    <w:p w:rsidR="0075144C" w:rsidRDefault="0075144C" w:rsidP="0075144C"/>
    <w:p w:rsidR="0075144C" w:rsidRDefault="0075144C" w:rsidP="0075144C">
      <w:r>
        <w:br w:type="page"/>
      </w:r>
    </w:p>
    <w:p w:rsidR="0075144C" w:rsidRDefault="0075144C" w:rsidP="006551F0">
      <w:pPr>
        <w:pStyle w:val="aff2"/>
      </w:pPr>
      <w:bookmarkStart w:id="34" w:name="_Toc230556618"/>
      <w:r>
        <w:lastRenderedPageBreak/>
        <w:t>ПРИЛОЖЕНИЕ В</w:t>
      </w:r>
      <w:bookmarkEnd w:id="34"/>
    </w:p>
    <w:p w:rsidR="0075144C" w:rsidRDefault="0075144C" w:rsidP="006551F0">
      <w:pPr>
        <w:pStyle w:val="24"/>
      </w:pPr>
      <w:bookmarkStart w:id="35" w:name="_Toc230556619"/>
      <w:r>
        <w:t>Код программы и результаты моделирования для раздела 3</w:t>
      </w:r>
      <w:bookmarkEnd w:id="35"/>
    </w:p>
    <w:p w:rsidR="0075144C" w:rsidRDefault="0075144C" w:rsidP="006551F0">
      <w:pPr>
        <w:pStyle w:val="24"/>
      </w:pPr>
      <w:bookmarkStart w:id="36" w:name="_Toc230556620"/>
      <w:r>
        <w:t xml:space="preserve">В.1. Текст программы </w:t>
      </w:r>
      <w:r w:rsidR="006551F0">
        <w:t>для задания 3</w:t>
      </w:r>
      <w:bookmarkEnd w:id="36"/>
    </w:p>
    <w:p w:rsidR="0075144C" w:rsidRDefault="0075144C" w:rsidP="0075144C"/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numpy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as np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matplotlib.pyplot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plt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scipy.stats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chi2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np.random.seed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42)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 = 425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1.6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9.1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4.95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3.4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 = -0.6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alpha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0.001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sigma_x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sigma_y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np.sqrt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r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sigma_x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sigma_y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R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np.array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], 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]])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m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np.array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Z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np.random.multivariate_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normal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m, R, n)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X =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Z[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:, 0]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Y =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Z[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:, 1]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np.corrcoef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(X, Y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0, 1]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(X)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(Y)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Dx_hat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np.var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(X,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Dy_hat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np.var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(Y,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np.std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(X,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np.std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(Y,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np.cov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(X, Y,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ddof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=1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0, 1]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1 + 3.32 * np.log10(n)) + 1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1 + 3.32 * np.log10(n)) + 1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table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np.histogram2d(X, Y, bins=[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table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table.astype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table, axis=1).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astype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table, axis=0).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astype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row_chi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rc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0.0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j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exp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]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[j] / n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exp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rc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+= (table[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j]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exp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) ** 2 /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exp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chi.append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rc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sum(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row_chi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- 1) *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chi2.ppf(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1 - alpha,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S_x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S_y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f"\n</w:t>
      </w:r>
      <w:r w:rsidRPr="008C0266">
        <w:rPr>
          <w:rFonts w:ascii="Courier New" w:eastAsia="Courier New" w:hAnsi="Courier New" w:cs="Courier New"/>
          <w:sz w:val="18"/>
          <w:szCs w:val="18"/>
        </w:rPr>
        <w:t>Исходные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266">
        <w:rPr>
          <w:rFonts w:ascii="Courier New" w:eastAsia="Courier New" w:hAnsi="Courier New" w:cs="Courier New"/>
          <w:sz w:val="18"/>
          <w:szCs w:val="18"/>
        </w:rPr>
        <w:t>данные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: n={n},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}, DX={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},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}, DY={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}, </w:t>
      </w:r>
      <w:r w:rsidRPr="008C0266">
        <w:rPr>
          <w:rFonts w:ascii="Courier New" w:eastAsia="Courier New" w:hAnsi="Courier New" w:cs="Courier New"/>
          <w:sz w:val="18"/>
          <w:szCs w:val="18"/>
        </w:rPr>
        <w:t>ρ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={r}, </w:t>
      </w:r>
      <w:r w:rsidRPr="008C0266">
        <w:rPr>
          <w:rFonts w:ascii="Courier New" w:eastAsia="Courier New" w:hAnsi="Courier New" w:cs="Courier New"/>
          <w:sz w:val="18"/>
          <w:szCs w:val="18"/>
        </w:rPr>
        <w:t>α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={alpha}\n")</w:t>
      </w:r>
    </w:p>
    <w:p w:rsidR="0075144C" w:rsidRPr="001D372A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print(</w:t>
      </w:r>
      <w:proofErr w:type="gram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8C0266">
        <w:rPr>
          <w:rFonts w:ascii="Courier New" w:eastAsia="Courier New" w:hAnsi="Courier New" w:cs="Courier New"/>
          <w:sz w:val="18"/>
          <w:szCs w:val="18"/>
        </w:rPr>
        <w:t>Ковариация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cov</w:t>
      </w:r>
      <w:proofErr w:type="spell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(X,Y) = </w:t>
      </w:r>
      <w:r w:rsidRPr="008C0266">
        <w:rPr>
          <w:rFonts w:ascii="Courier New" w:eastAsia="Courier New" w:hAnsi="Courier New" w:cs="Courier New"/>
          <w:sz w:val="18"/>
          <w:szCs w:val="18"/>
        </w:rPr>
        <w:t>ρ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·</w:t>
      </w:r>
      <w:r w:rsidRPr="008C0266">
        <w:rPr>
          <w:rFonts w:ascii="Courier New" w:eastAsia="Courier New" w:hAnsi="Courier New" w:cs="Courier New"/>
          <w:sz w:val="18"/>
          <w:szCs w:val="18"/>
        </w:rPr>
        <w:t>σ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X·</w:t>
      </w:r>
      <w:r w:rsidRPr="008C0266">
        <w:rPr>
          <w:rFonts w:ascii="Courier New" w:eastAsia="Courier New" w:hAnsi="Courier New" w:cs="Courier New"/>
          <w:sz w:val="18"/>
          <w:szCs w:val="18"/>
        </w:rPr>
        <w:t>σ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Y = {r}·{sigma_x:.4f}·{sigma_y:.4f} = {cov_xy:.4f}")</w:t>
      </w:r>
    </w:p>
    <w:p w:rsidR="0075144C" w:rsidRPr="001D372A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r w:rsidRPr="008C0266">
        <w:rPr>
          <w:rFonts w:ascii="Courier New" w:eastAsia="Courier New" w:hAnsi="Courier New" w:cs="Courier New"/>
          <w:sz w:val="18"/>
          <w:szCs w:val="18"/>
        </w:rPr>
        <w:t>Матрица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 R = [[{</w:t>
      </w:r>
      <w:proofErr w:type="spell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}, {cov_xy:.4f}], [{cov_xy:.4f}, {</w:t>
      </w:r>
      <w:proofErr w:type="spell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}]]\n")</w:t>
      </w:r>
    </w:p>
    <w:p w:rsidR="0075144C" w:rsidRPr="001D372A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1D372A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"3.1. </w:t>
      </w:r>
      <w:r w:rsidRPr="008C0266">
        <w:rPr>
          <w:rFonts w:ascii="Courier New" w:eastAsia="Courier New" w:hAnsi="Courier New" w:cs="Courier New"/>
          <w:sz w:val="18"/>
          <w:szCs w:val="18"/>
        </w:rPr>
        <w:t>Точечные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266">
        <w:rPr>
          <w:rFonts w:ascii="Courier New" w:eastAsia="Courier New" w:hAnsi="Courier New" w:cs="Courier New"/>
          <w:sz w:val="18"/>
          <w:szCs w:val="18"/>
        </w:rPr>
        <w:t>оценки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266">
        <w:rPr>
          <w:rFonts w:ascii="Courier New" w:eastAsia="Courier New" w:hAnsi="Courier New" w:cs="Courier New"/>
          <w:sz w:val="18"/>
          <w:szCs w:val="18"/>
        </w:rPr>
        <w:t>параметров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75144C" w:rsidRPr="001D372A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f"\n  {'</w:t>
      </w:r>
      <w:r w:rsidRPr="008C0266">
        <w:rPr>
          <w:rFonts w:ascii="Courier New" w:eastAsia="Courier New" w:hAnsi="Courier New" w:cs="Courier New"/>
          <w:sz w:val="18"/>
          <w:szCs w:val="18"/>
        </w:rPr>
        <w:t>Параметр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':&lt;30} {'</w:t>
      </w:r>
      <w:r w:rsidRPr="008C0266">
        <w:rPr>
          <w:rFonts w:ascii="Courier New" w:eastAsia="Courier New" w:hAnsi="Courier New" w:cs="Courier New"/>
          <w:sz w:val="18"/>
          <w:szCs w:val="18"/>
        </w:rPr>
        <w:t>Истинное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':&gt;12} {'</w:t>
      </w:r>
      <w:r w:rsidRPr="008C0266">
        <w:rPr>
          <w:rFonts w:ascii="Courier New" w:eastAsia="Courier New" w:hAnsi="Courier New" w:cs="Courier New"/>
          <w:sz w:val="18"/>
          <w:szCs w:val="18"/>
        </w:rPr>
        <w:t>Оценка</w:t>
      </w:r>
      <w:r w:rsidRPr="001D372A">
        <w:rPr>
          <w:rFonts w:ascii="Courier New" w:eastAsia="Courier New" w:hAnsi="Courier New" w:cs="Courier New"/>
          <w:sz w:val="18"/>
          <w:szCs w:val="18"/>
          <w:lang w:val="en-US"/>
        </w:rPr>
        <w:t>':&gt;12}")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"  " + "-" * 56)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params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[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M(X)",  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M(Y)",  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("DX = D(X)",  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Dx_hat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("DY = D(Y)",  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Dy_hat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X,Y)",   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("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rho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Pr="008C0266">
        <w:rPr>
          <w:rFonts w:ascii="Courier New" w:eastAsia="Courier New" w:hAnsi="Courier New" w:cs="Courier New"/>
          <w:sz w:val="18"/>
          <w:szCs w:val="18"/>
        </w:rPr>
        <w:t>корреляция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)", r,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name,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true_val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est_val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params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  {name:&lt;30}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true_val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:&gt;12.4f}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est_val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:&gt;12.4f}")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f"\n3.2. Проверка гипотезы о независимости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})")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f"  Число интервалов: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},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  Степени свободы: f = (kX-1)*(kY-1) = {k_x-1}*{k_y-1} =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f"\n  Двумерная таблица сопряжённости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nu_ij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nu_i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. / chi^2_i)")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r w:rsidRPr="008C0266">
        <w:rPr>
          <w:rFonts w:ascii="Courier New" w:eastAsia="Courier New" w:hAnsi="Courier New" w:cs="Courier New"/>
          <w:sz w:val="18"/>
          <w:szCs w:val="18"/>
        </w:rPr>
        <w:t>Интервалы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Y: " + "  ".join(f"[{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[j]:.2f};{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[j+1]:.2f})" for j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)))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col_w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8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border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"  " + "-" * (14 +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col_w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+ 2) + 8 + 10)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hy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"  " + f"{'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Инт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. X':&lt;14}" + "".join(f"{'['+f'{y_edges[j]:.2f};{y_edges[j+1]:.2f})':&gt;{col_w+2}}" for j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)) + f"{'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nu_i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.':&gt;8}" + f"{'chi^2_i':&gt;10}"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border)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hy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border)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for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row_label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f"[{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]:.2f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};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x_edges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[i+1]:.2f})"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cells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"".join(f"{table[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i,j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]:&gt;{col_w+2}}" for j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print(f" 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row_label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:&lt;14}{cells}{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]:&gt;8}{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row_chi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]:&gt;10.4f}")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border)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col_sums_str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"".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join(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col_sum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[j]:&gt;{col_w+2}}" for j in range(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k_y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print(f"  {'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nu_.j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':&lt;14}{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col_sums_str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}{n:&gt;8}{'':&gt;10}")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border)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f"\n  chi^2_</w:t>
      </w:r>
      <w:r w:rsidRPr="008C0266">
        <w:rPr>
          <w:rFonts w:ascii="Courier New" w:eastAsia="Courier New" w:hAnsi="Courier New" w:cs="Courier New"/>
          <w:sz w:val="18"/>
          <w:szCs w:val="18"/>
        </w:rPr>
        <w:t>набл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  chi^2_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chi^2_{{{1-alpha}; {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df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}}} = {chi_crit:.4f}")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chi_emp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chi_crit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  chi^2_</w:t>
      </w:r>
      <w:r w:rsidRPr="008C0266">
        <w:rPr>
          <w:rFonts w:ascii="Courier New" w:eastAsia="Courier New" w:hAnsi="Courier New" w:cs="Courier New"/>
          <w:sz w:val="18"/>
          <w:szCs w:val="18"/>
        </w:rPr>
        <w:t>набл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&gt; chi^2_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"  =&gt; Гипотеза H0 о независимости X и Y ОТВЕРГАЕТСЯ")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f"     (Закономерно: истинный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rho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{r} != 0)")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else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f"  chi^2_</w:t>
      </w:r>
      <w:r w:rsidRPr="008C0266">
        <w:rPr>
          <w:rFonts w:ascii="Courier New" w:eastAsia="Courier New" w:hAnsi="Courier New" w:cs="Courier New"/>
          <w:sz w:val="18"/>
          <w:szCs w:val="18"/>
        </w:rPr>
        <w:t>набл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{chi_emp:.4f} &lt; chi^2_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крит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{chi_crit:.4f}")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"  =&gt; Гипотеза H0 о независимости X и Y ПРИНИМАЕТСЯ")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f"\n3.3. Эмпирические уравнения регрессии")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{r_hat:.4f},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{S_x:.4f},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{S_y:.4f}")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f"\n  Регрессия Y на X:")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f"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{r_hat:.4f}*{S_y:.4f}/{S_x:.4f} = {b_yx:.4f}")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{y_mean:.4f} - ({b_yx:.4f})*{x_mean:.4f} = {a_yx:.4f}")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  =&gt;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{b_yx:.4f}*x + {a_yx:.4f}")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f"\n  Регрессия X на Y:")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f"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{r_hat:.4f}*{S_x:.4f}/{S_y:.4f} = {b_xy:.4f}")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{x_mean:.4f} - ({b_xy:.4f})*{y_mean:.4f} = {a_xy:.4f}")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f"    =&gt;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{b_xy:.4f}*y + {a_xy:.4f}")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np.linspace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min(X), max(X), 200)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np.linspace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min(Y), max(Y), 200)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fig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ax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plt.subplots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figsize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=(9, 7))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ax.scatter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(X, Y, s=12, alpha=0.4, color='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steelblue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', label='</w:t>
      </w:r>
      <w:r w:rsidRPr="008C0266">
        <w:rPr>
          <w:rFonts w:ascii="Courier New" w:eastAsia="Courier New" w:hAnsi="Courier New" w:cs="Courier New"/>
          <w:sz w:val="18"/>
          <w:szCs w:val="18"/>
        </w:rPr>
        <w:t>Выборка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(X, Y)')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ax.plot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, 'r-', linewidth=2,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label=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f'Y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266">
        <w:rPr>
          <w:rFonts w:ascii="Courier New" w:eastAsia="Courier New" w:hAnsi="Courier New" w:cs="Courier New"/>
          <w:sz w:val="18"/>
          <w:szCs w:val="18"/>
        </w:rPr>
        <w:t>на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X: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{b_yx:.3f}*x + {a_yx:.3f}')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x_from_y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a_xy</w:t>
      </w:r>
      <w:proofErr w:type="spell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mask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(min(X) &lt;=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x_from_y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 &amp;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x_from_y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max(X))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ax.plot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x_from_y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[mask],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y_range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[mask], 'g--', linewidth=2,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label=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f'X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266">
        <w:rPr>
          <w:rFonts w:ascii="Courier New" w:eastAsia="Courier New" w:hAnsi="Courier New" w:cs="Courier New"/>
          <w:sz w:val="18"/>
          <w:szCs w:val="18"/>
        </w:rPr>
        <w:t>на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Y: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{b_xy:.3f}*y + {a_xy:.3f}')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f'Раздел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3. Двумерное нормальное распределение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rho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{r}), n = {n}')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ax.set_xlabel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('X')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ax.set_ylabel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('Y')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ax.legend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ax.grid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True, alpha=0.3)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plt.tight_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layout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plt.savefig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'razdel3_scatter.png', dpi=150)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()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"\n  Рисунок 3 — Выборочные значения (X, Y) и линии регрессии")</w:t>
      </w:r>
    </w:p>
    <w:p w:rsidR="0075144C" w:rsidRDefault="0075144C" w:rsidP="0075144C"/>
    <w:p w:rsidR="0075144C" w:rsidRDefault="0075144C" w:rsidP="0075144C"/>
    <w:p w:rsidR="0075144C" w:rsidRDefault="0075144C" w:rsidP="0075144C">
      <w:pPr>
        <w:spacing w:after="120" w:line="360" w:lineRule="auto"/>
      </w:pPr>
      <w:r>
        <w:rPr>
          <w:b/>
          <w:bCs/>
        </w:rPr>
        <w:t>В.2. Результаты выполнения программы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Исходные данные: n=425,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=1.6, DX=9.1,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=4.95, DY=3.4, ρ=-0.6, α=0.001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Ковариация: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cov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X,Y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)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ρ·σX·σY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-0.6·3.0166·1.8439 = -3.3374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>Матрица R = [[9.1, -3.3374], [-3.3374, 3.4]]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>3.1. Точечные оценки параметров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Параметр                           Истинное       Оценка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--------------------------------------------------------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aX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M(X)                            1.6000       1.6402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aY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M(Y)                            4.9500       4.9479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DX = D(X)                            9.1000       8.8897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DY = D(Y)                            3.4000       3.1593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cov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X,Y)                            -3.3374      -3.1285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rho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Pr="008C0266">
        <w:rPr>
          <w:rFonts w:ascii="Courier New" w:eastAsia="Courier New" w:hAnsi="Courier New" w:cs="Courier New"/>
          <w:sz w:val="18"/>
          <w:szCs w:val="18"/>
        </w:rPr>
        <w:t>корреляция</w:t>
      </w: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)                    -0.6000      -0.5903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>3.2. Проверка гипотезы о независимости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alpha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0.001)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Число интервалов: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10,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kY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10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Степени свободы: f = (kX-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1)*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(kY-1) = 9*9 = 81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Двумерная таблица сопряжённости (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nu_ij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nu_i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. / chi^2_i)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Интервалы Y: [-0.75;0.38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)  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0.38;1.51)  [1.51;2.64)  [2.64;3.77)  [3.77;4.90)  [4.90;6.03)  [6.03;7.16)  [7.16;8.28)  [8.28;9.41)  [9.41;10.54)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------------------------------------------------------------------------------------------------------------------------------------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Инт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. X 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-0.75;0.38)[0.38;1.51)[1.51;2.64)[2.64;3.77)[3.77;4.90)[4.90;6.03)[6.03;7.16)[7.16;8.28)[8.28;9.41)[9.41;10.54)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nu_i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>.   chi^2_i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------------------------------------------------------------------------------------------------------------------------------------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[-6.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88;-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5.13)          0         0         0         0         0         2         2         1         3         1       9   43.5937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[-5.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13;-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3.38)          0         0         0         0         0         5         2         4         2         1      14   31.8033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[-3.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38;-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1.63)          0         0         0         1         3         9         9         5         4         0      31   26.5318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[-1.63;0.12)           0         0         0         7        14        15        17         7         1         0      61   15.9987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[0.12;1.87)            0         0         2        17        33        35        18         8         3         0     116   11.8578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[1.87;3.62)            0         0        10        20        21        20        13         2         1         1      88    9.5216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[3.62;5.37)            0         2         9        16        23         8         4         1         0         0      63   22.2812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[5.37;7.12)            0         2         7         8         9         3         1         0         0         0      30   24.9937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[7.12;8.87)            0         2         3         0         4         0         0         0         0         0       9   38.3266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lastRenderedPageBreak/>
        <w:t xml:space="preserve">  [8.87;10.62)           1         1         1         1         0         0         0         0         0         0      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4  122.2667</w:t>
      </w:r>
      <w:proofErr w:type="gramEnd"/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------------------------------------------------------------------------------------------------------------------------------------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nu</w:t>
      </w:r>
      <w:proofErr w:type="spellEnd"/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_.j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                  1         7        32        70       107        97        66        28        14         3     425          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------------------------------------------------------------------------------------------------------------------------------------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chi^2_набл = 347.1752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chi^2_крит = chi^2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_{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0.999; 81} = 126.0826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chi^2_набл = 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347.1752 &gt;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 chi^2_крит = 126.0826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=&gt; Гипотеза H0 о независимости X и Y ОТВЕРГАЕТСЯ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   (Закономерно: истинный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rho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-0.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>6 !</w:t>
      </w:r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>= 0)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>3.3. Эмпирические уравнения регрессии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-0.</w:t>
      </w:r>
      <w:proofErr w:type="gramStart"/>
      <w:r w:rsidRPr="008C0266">
        <w:rPr>
          <w:rFonts w:ascii="Courier New" w:eastAsia="Courier New" w:hAnsi="Courier New" w:cs="Courier New"/>
          <w:sz w:val="18"/>
          <w:szCs w:val="18"/>
        </w:rPr>
        <w:t xml:space="preserve">5903,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Sx</w:t>
      </w:r>
      <w:proofErr w:type="spellEnd"/>
      <w:proofErr w:type="gram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2.9816,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1.7774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Регрессия Y на X: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-0.5903*1.7774/2.9816 = -0.3519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b_yx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4.9479 - (-0.3519)*1.6402 = 5.5251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8C0266">
        <w:rPr>
          <w:rFonts w:ascii="Courier New" w:eastAsia="Courier New" w:hAnsi="Courier New" w:cs="Courier New"/>
          <w:sz w:val="18"/>
          <w:szCs w:val="18"/>
        </w:rPr>
        <w:t xml:space="preserve">=&gt;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y_hat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-0.3519*x + 5.5251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Регрессия X на Y: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r_hat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Sx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Sy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-0.5903*2.9816/1.7774 = -0.9903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  <w:lang w:val="en-US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a_xy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x_mean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b_xy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>y_mean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= 1.6402 - (-0.9903)*4.9479 = 6.5399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8C0266">
        <w:rPr>
          <w:rFonts w:ascii="Courier New" w:eastAsia="Courier New" w:hAnsi="Courier New" w:cs="Courier New"/>
          <w:sz w:val="18"/>
          <w:szCs w:val="18"/>
        </w:rPr>
        <w:t xml:space="preserve">=&gt; </w:t>
      </w:r>
      <w:proofErr w:type="spellStart"/>
      <w:r w:rsidRPr="008C0266">
        <w:rPr>
          <w:rFonts w:ascii="Courier New" w:eastAsia="Courier New" w:hAnsi="Courier New" w:cs="Courier New"/>
          <w:sz w:val="18"/>
          <w:szCs w:val="18"/>
        </w:rPr>
        <w:t>x_hat</w:t>
      </w:r>
      <w:proofErr w:type="spellEnd"/>
      <w:r w:rsidRPr="008C0266">
        <w:rPr>
          <w:rFonts w:ascii="Courier New" w:eastAsia="Courier New" w:hAnsi="Courier New" w:cs="Courier New"/>
          <w:sz w:val="18"/>
          <w:szCs w:val="18"/>
        </w:rPr>
        <w:t xml:space="preserve"> = -0.9903*y + 6.5399</w:t>
      </w: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</w:p>
    <w:p w:rsidR="0075144C" w:rsidRPr="008C0266" w:rsidRDefault="0075144C" w:rsidP="0075144C">
      <w:pPr>
        <w:rPr>
          <w:rFonts w:ascii="Courier New" w:eastAsia="Courier New" w:hAnsi="Courier New" w:cs="Courier New"/>
          <w:sz w:val="18"/>
          <w:szCs w:val="18"/>
        </w:rPr>
      </w:pPr>
      <w:r w:rsidRPr="008C0266">
        <w:rPr>
          <w:rFonts w:ascii="Courier New" w:eastAsia="Courier New" w:hAnsi="Courier New" w:cs="Courier New"/>
          <w:sz w:val="18"/>
          <w:szCs w:val="18"/>
        </w:rPr>
        <w:t xml:space="preserve">  Рисунок 3 — Выборочные значения (X, Y) и линии регрессии</w:t>
      </w:r>
    </w:p>
    <w:p w:rsidR="0075144C" w:rsidRDefault="0075144C" w:rsidP="0075144C"/>
    <w:p w:rsidR="000C691F" w:rsidRPr="0075144C" w:rsidRDefault="000C691F" w:rsidP="0075144C"/>
    <w:sectPr w:rsidR="000C691F" w:rsidRPr="0075144C" w:rsidSect="00B5339B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77C" w:rsidRDefault="00D1377C">
      <w:r>
        <w:separator/>
      </w:r>
    </w:p>
  </w:endnote>
  <w:endnote w:type="continuationSeparator" w:id="0">
    <w:p w:rsidR="00D1377C" w:rsidRDefault="00D13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255741"/>
      <w:docPartObj>
        <w:docPartGallery w:val="Page Numbers (Bottom of Page)"/>
        <w:docPartUnique/>
      </w:docPartObj>
    </w:sdtPr>
    <w:sdtContent>
      <w:p w:rsidR="00E96016" w:rsidRDefault="00E960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751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016" w:rsidRDefault="00E960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77C" w:rsidRDefault="00D1377C">
      <w:r>
        <w:separator/>
      </w:r>
    </w:p>
  </w:footnote>
  <w:footnote w:type="continuationSeparator" w:id="0">
    <w:p w:rsidR="00D1377C" w:rsidRDefault="00D13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A21DDB"/>
    <w:multiLevelType w:val="hybridMultilevel"/>
    <w:tmpl w:val="1C3C68B2"/>
    <w:lvl w:ilvl="0" w:tplc="F9085192">
      <w:start w:val="1"/>
      <w:numFmt w:val="bullet"/>
      <w:lvlText w:val="—"/>
      <w:lvlJc w:val="left"/>
      <w:pPr>
        <w:ind w:left="108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36C4966">
      <w:numFmt w:val="decimal"/>
      <w:lvlText w:val=""/>
      <w:lvlJc w:val="left"/>
    </w:lvl>
    <w:lvl w:ilvl="2" w:tplc="4AC6FDF6">
      <w:numFmt w:val="decimal"/>
      <w:lvlText w:val=""/>
      <w:lvlJc w:val="left"/>
    </w:lvl>
    <w:lvl w:ilvl="3" w:tplc="727441CC">
      <w:numFmt w:val="decimal"/>
      <w:lvlText w:val=""/>
      <w:lvlJc w:val="left"/>
    </w:lvl>
    <w:lvl w:ilvl="4" w:tplc="87E6E77E">
      <w:numFmt w:val="decimal"/>
      <w:lvlText w:val=""/>
      <w:lvlJc w:val="left"/>
    </w:lvl>
    <w:lvl w:ilvl="5" w:tplc="7718628A">
      <w:numFmt w:val="decimal"/>
      <w:lvlText w:val=""/>
      <w:lvlJc w:val="left"/>
    </w:lvl>
    <w:lvl w:ilvl="6" w:tplc="BE647340">
      <w:numFmt w:val="decimal"/>
      <w:lvlText w:val=""/>
      <w:lvlJc w:val="left"/>
    </w:lvl>
    <w:lvl w:ilvl="7" w:tplc="E4369870">
      <w:numFmt w:val="decimal"/>
      <w:lvlText w:val=""/>
      <w:lvlJc w:val="left"/>
    </w:lvl>
    <w:lvl w:ilvl="8" w:tplc="92507CCA">
      <w:numFmt w:val="decimal"/>
      <w:lvlText w:val=""/>
      <w:lvlJc w:val="left"/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285629A"/>
    <w:multiLevelType w:val="multilevel"/>
    <w:tmpl w:val="C34A75D4"/>
    <w:numStyleLink w:val="a"/>
  </w:abstractNum>
  <w:abstractNum w:abstractNumId="12" w15:restartNumberingAfterBreak="0">
    <w:nsid w:val="36870E68"/>
    <w:multiLevelType w:val="multilevel"/>
    <w:tmpl w:val="C34A75D4"/>
    <w:numStyleLink w:val="a"/>
  </w:abstractNum>
  <w:abstractNum w:abstractNumId="13" w15:restartNumberingAfterBreak="0">
    <w:nsid w:val="3A226894"/>
    <w:multiLevelType w:val="hybridMultilevel"/>
    <w:tmpl w:val="90DE0F9E"/>
    <w:lvl w:ilvl="0" w:tplc="971EC0C0">
      <w:start w:val="1"/>
      <w:numFmt w:val="bullet"/>
      <w:lvlText w:val="●"/>
      <w:lvlJc w:val="left"/>
      <w:pPr>
        <w:ind w:left="720" w:hanging="360"/>
      </w:pPr>
    </w:lvl>
    <w:lvl w:ilvl="1" w:tplc="0D165D96">
      <w:start w:val="1"/>
      <w:numFmt w:val="bullet"/>
      <w:lvlText w:val="○"/>
      <w:lvlJc w:val="left"/>
      <w:pPr>
        <w:ind w:left="1440" w:hanging="360"/>
      </w:pPr>
    </w:lvl>
    <w:lvl w:ilvl="2" w:tplc="C18482AA">
      <w:start w:val="1"/>
      <w:numFmt w:val="bullet"/>
      <w:lvlText w:val="■"/>
      <w:lvlJc w:val="left"/>
      <w:pPr>
        <w:ind w:left="2160" w:hanging="360"/>
      </w:pPr>
    </w:lvl>
    <w:lvl w:ilvl="3" w:tplc="11B00B4E">
      <w:start w:val="1"/>
      <w:numFmt w:val="bullet"/>
      <w:lvlText w:val="●"/>
      <w:lvlJc w:val="left"/>
      <w:pPr>
        <w:ind w:left="2880" w:hanging="360"/>
      </w:pPr>
    </w:lvl>
    <w:lvl w:ilvl="4" w:tplc="014ADC32">
      <w:start w:val="1"/>
      <w:numFmt w:val="bullet"/>
      <w:lvlText w:val="○"/>
      <w:lvlJc w:val="left"/>
      <w:pPr>
        <w:ind w:left="3600" w:hanging="360"/>
      </w:pPr>
    </w:lvl>
    <w:lvl w:ilvl="5" w:tplc="17F0C77C">
      <w:start w:val="1"/>
      <w:numFmt w:val="bullet"/>
      <w:lvlText w:val="■"/>
      <w:lvlJc w:val="left"/>
      <w:pPr>
        <w:ind w:left="4320" w:hanging="360"/>
      </w:pPr>
    </w:lvl>
    <w:lvl w:ilvl="6" w:tplc="84A4FB22">
      <w:start w:val="1"/>
      <w:numFmt w:val="bullet"/>
      <w:lvlText w:val="●"/>
      <w:lvlJc w:val="left"/>
      <w:pPr>
        <w:ind w:left="5040" w:hanging="360"/>
      </w:pPr>
    </w:lvl>
    <w:lvl w:ilvl="7" w:tplc="E54AF88E">
      <w:start w:val="1"/>
      <w:numFmt w:val="bullet"/>
      <w:lvlText w:val="●"/>
      <w:lvlJc w:val="left"/>
      <w:pPr>
        <w:ind w:left="5760" w:hanging="360"/>
      </w:pPr>
    </w:lvl>
    <w:lvl w:ilvl="8" w:tplc="F7AC3F3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E31F2B"/>
    <w:multiLevelType w:val="multilevel"/>
    <w:tmpl w:val="C34A75D4"/>
    <w:numStyleLink w:val="a"/>
  </w:abstractNum>
  <w:abstractNum w:abstractNumId="2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7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ABA7CA7"/>
    <w:multiLevelType w:val="multilevel"/>
    <w:tmpl w:val="C34A75D4"/>
    <w:numStyleLink w:val="a"/>
  </w:abstractNum>
  <w:abstractNum w:abstractNumId="32" w15:restartNumberingAfterBreak="0">
    <w:nsid w:val="7EC47D60"/>
    <w:multiLevelType w:val="multilevel"/>
    <w:tmpl w:val="C34A75D4"/>
    <w:numStyleLink w:val="a"/>
  </w:abstractNum>
  <w:num w:numId="1">
    <w:abstractNumId w:val="26"/>
  </w:num>
  <w:num w:numId="2">
    <w:abstractNumId w:val="17"/>
  </w:num>
  <w:num w:numId="3">
    <w:abstractNumId w:val="15"/>
  </w:num>
  <w:num w:numId="4">
    <w:abstractNumId w:val="22"/>
  </w:num>
  <w:num w:numId="5">
    <w:abstractNumId w:val="14"/>
  </w:num>
  <w:num w:numId="6">
    <w:abstractNumId w:val="25"/>
  </w:num>
  <w:num w:numId="7">
    <w:abstractNumId w:val="21"/>
  </w:num>
  <w:num w:numId="8">
    <w:abstractNumId w:val="2"/>
  </w:num>
  <w:num w:numId="9">
    <w:abstractNumId w:val="5"/>
  </w:num>
  <w:num w:numId="10">
    <w:abstractNumId w:val="27"/>
  </w:num>
  <w:num w:numId="11">
    <w:abstractNumId w:val="29"/>
    <w:lvlOverride w:ilvl="0">
      <w:startOverride w:val="1"/>
    </w:lvlOverride>
  </w:num>
  <w:num w:numId="12">
    <w:abstractNumId w:val="19"/>
  </w:num>
  <w:num w:numId="13">
    <w:abstractNumId w:val="28"/>
  </w:num>
  <w:num w:numId="14">
    <w:abstractNumId w:val="9"/>
  </w:num>
  <w:num w:numId="15">
    <w:abstractNumId w:val="24"/>
  </w:num>
  <w:num w:numId="16">
    <w:abstractNumId w:val="7"/>
  </w:num>
  <w:num w:numId="17">
    <w:abstractNumId w:val="6"/>
  </w:num>
  <w:num w:numId="18">
    <w:abstractNumId w:val="16"/>
  </w:num>
  <w:num w:numId="19">
    <w:abstractNumId w:val="4"/>
  </w:num>
  <w:num w:numId="20">
    <w:abstractNumId w:val="8"/>
  </w:num>
  <w:num w:numId="21">
    <w:abstractNumId w:val="30"/>
  </w:num>
  <w:num w:numId="22">
    <w:abstractNumId w:val="23"/>
  </w:num>
  <w:num w:numId="23">
    <w:abstractNumId w:val="18"/>
  </w:num>
  <w:num w:numId="24">
    <w:abstractNumId w:val="0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1"/>
  </w:num>
  <w:num w:numId="28">
    <w:abstractNumId w:val="1"/>
  </w:num>
  <w:num w:numId="29">
    <w:abstractNumId w:val="12"/>
  </w:num>
  <w:num w:numId="30">
    <w:abstractNumId w:val="32"/>
  </w:num>
  <w:num w:numId="31">
    <w:abstractNumId w:val="31"/>
  </w:num>
  <w:num w:numId="32">
    <w:abstractNumId w:val="20"/>
  </w:num>
  <w:num w:numId="33">
    <w:abstractNumId w:val="13"/>
    <w:lvlOverride w:ilvl="0">
      <w:startOverride w:val="1"/>
    </w:lvlOverride>
  </w:num>
  <w:num w:numId="3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44C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9044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1F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D56"/>
    <w:rsid w:val="00687663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144C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2D13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751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377C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6576"/>
    <w:rsid w:val="00DA682A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BF7CF7"/>
  <w15:docId w15:val="{CC4DF1C2-8765-401B-B524-066BB095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5144C"/>
    <w:rPr>
      <w:sz w:val="28"/>
      <w:szCs w:val="28"/>
    </w:rPr>
  </w:style>
  <w:style w:type="paragraph" w:styleId="10">
    <w:name w:val="heading 1"/>
    <w:basedOn w:val="a1"/>
    <w:next w:val="a1"/>
    <w:link w:val="11"/>
    <w:uiPriority w:val="9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</w:rPr>
  </w:style>
  <w:style w:type="paragraph" w:styleId="20">
    <w:name w:val="heading 2"/>
    <w:basedOn w:val="a1"/>
    <w:next w:val="a1"/>
    <w:link w:val="21"/>
    <w:uiPriority w:val="9"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uiPriority w:val="9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uiPriority w:val="99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1E4383"/>
  </w:style>
  <w:style w:type="character" w:styleId="af9">
    <w:name w:val="footnote reference"/>
    <w:basedOn w:val="a2"/>
    <w:uiPriority w:val="99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paragraph" w:styleId="aff5">
    <w:name w:val="Title"/>
    <w:link w:val="aff6"/>
    <w:uiPriority w:val="10"/>
    <w:qFormat/>
    <w:rsid w:val="0075144C"/>
    <w:rPr>
      <w:sz w:val="56"/>
      <w:szCs w:val="56"/>
    </w:rPr>
  </w:style>
  <w:style w:type="character" w:customStyle="1" w:styleId="aff6">
    <w:name w:val="Заголовок Знак"/>
    <w:basedOn w:val="a2"/>
    <w:link w:val="aff5"/>
    <w:uiPriority w:val="10"/>
    <w:rsid w:val="0075144C"/>
    <w:rPr>
      <w:sz w:val="56"/>
      <w:szCs w:val="56"/>
    </w:rPr>
  </w:style>
  <w:style w:type="paragraph" w:customStyle="1" w:styleId="14">
    <w:name w:val="Строгий1"/>
    <w:qFormat/>
    <w:rsid w:val="0075144C"/>
    <w:rPr>
      <w:b/>
      <w:bCs/>
      <w:sz w:val="28"/>
      <w:szCs w:val="28"/>
    </w:rPr>
  </w:style>
  <w:style w:type="character" w:styleId="aff7">
    <w:name w:val="endnote reference"/>
    <w:uiPriority w:val="99"/>
    <w:semiHidden/>
    <w:unhideWhenUsed/>
    <w:rsid w:val="0075144C"/>
    <w:rPr>
      <w:vertAlign w:val="superscript"/>
    </w:rPr>
  </w:style>
  <w:style w:type="paragraph" w:styleId="aff8">
    <w:name w:val="endnote text"/>
    <w:link w:val="aff9"/>
    <w:uiPriority w:val="99"/>
    <w:semiHidden/>
    <w:unhideWhenUsed/>
    <w:rsid w:val="0075144C"/>
  </w:style>
  <w:style w:type="character" w:customStyle="1" w:styleId="aff9">
    <w:name w:val="Текст концевой сноски Знак"/>
    <w:basedOn w:val="a2"/>
    <w:link w:val="aff8"/>
    <w:uiPriority w:val="99"/>
    <w:semiHidden/>
    <w:rsid w:val="0075144C"/>
  </w:style>
  <w:style w:type="paragraph" w:styleId="affa">
    <w:name w:val="Normal (Web)"/>
    <w:basedOn w:val="a1"/>
    <w:uiPriority w:val="99"/>
    <w:semiHidden/>
    <w:unhideWhenUsed/>
    <w:rsid w:val="0075144C"/>
    <w:pPr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a2"/>
    <w:rsid w:val="00751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49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6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0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9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3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4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3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wnloads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6BCD3C-275B-4A5E-BAA0-66BF97EFD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30</TotalTime>
  <Pages>24</Pages>
  <Words>5222</Words>
  <Characters>29770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34923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cp:lastPrinted>2022-04-10T18:27:00Z</cp:lastPrinted>
  <dcterms:created xsi:type="dcterms:W3CDTF">2026-05-24T18:39:00Z</dcterms:created>
  <dcterms:modified xsi:type="dcterms:W3CDTF">2026-05-24T19:11:00Z</dcterms:modified>
</cp:coreProperties>
</file>